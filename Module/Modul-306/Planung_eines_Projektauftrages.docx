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14E6" w14:textId="3C4A48F1" w:rsidR="00F34BD0" w:rsidRPr="00B25C3E" w:rsidRDefault="004E6777" w:rsidP="00B7108F">
      <w:pPr>
        <w:pStyle w:val="Titel"/>
        <w:spacing w:after="0" w:line="240" w:lineRule="auto"/>
        <w:rPr>
          <w:rFonts w:cs="Arial"/>
        </w:rPr>
      </w:pPr>
      <w:r>
        <w:rPr>
          <w:rFonts w:ascii="Calibri" w:hAnsi="Calibri" w:cs="Calibri"/>
          <w:color w:val="000000"/>
        </w:rPr>
        <w:t xml:space="preserve">Planung eines </w:t>
      </w:r>
      <w:r w:rsidR="00C4383F" w:rsidRPr="00B25C3E">
        <w:rPr>
          <w:rFonts w:ascii="Calibri" w:hAnsi="Calibri" w:cs="Calibri"/>
          <w:color w:val="000000"/>
        </w:rPr>
        <w:t>Projektauftrag</w:t>
      </w:r>
      <w:r>
        <w:rPr>
          <w:rFonts w:ascii="Calibri" w:hAnsi="Calibri" w:cs="Calibri"/>
          <w:color w:val="000000"/>
        </w:rPr>
        <w:t>es</w:t>
      </w:r>
    </w:p>
    <w:p w14:paraId="121ECA84" w14:textId="4961AC29" w:rsidR="00D45509" w:rsidRPr="00B25C3E" w:rsidRDefault="00971E3B" w:rsidP="00B7108F">
      <w:pPr>
        <w:spacing w:before="0" w:after="0" w:line="240" w:lineRule="auto"/>
        <w:rPr>
          <w:rFonts w:ascii="Arial" w:hAnsi="Arial" w:cs="Arial"/>
          <w:sz w:val="24"/>
          <w:szCs w:val="24"/>
        </w:rPr>
      </w:pPr>
      <w:r w:rsidRPr="00B25C3E">
        <w:rPr>
          <w:rFonts w:ascii="Arial" w:hAnsi="Arial" w:cs="Arial"/>
          <w:sz w:val="24"/>
          <w:szCs w:val="24"/>
        </w:rPr>
        <w:t>Schriftliche Arbeit</w:t>
      </w:r>
    </w:p>
    <w:p w14:paraId="034DBF70" w14:textId="431681C7" w:rsidR="00901012" w:rsidRPr="00B25C3E" w:rsidRDefault="00901012" w:rsidP="000E13F2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517D83D0" w14:textId="77777777" w:rsidR="00971E3B" w:rsidRPr="00B25C3E" w:rsidRDefault="00971E3B" w:rsidP="000E13F2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58B5D99E" w14:textId="77777777" w:rsidR="00B465D6" w:rsidRPr="00B25C3E" w:rsidRDefault="00B465D6" w:rsidP="000E13F2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345E41F2" w14:textId="0547605B" w:rsidR="00F34BD0" w:rsidRPr="00B25C3E" w:rsidRDefault="0007403D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  <w:r w:rsidRPr="00B25C3E">
        <w:rPr>
          <w:rFonts w:ascii="Arial" w:hAnsi="Arial" w:cs="Arial"/>
          <w:b/>
          <w:sz w:val="24"/>
          <w:szCs w:val="24"/>
        </w:rPr>
        <w:t>Inhalt</w:t>
      </w:r>
    </w:p>
    <w:p w14:paraId="1E4839AF" w14:textId="53D9B202" w:rsidR="00C4383F" w:rsidRPr="00B25C3E" w:rsidRDefault="00C4383F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</w:p>
    <w:p w14:paraId="5DDD923D" w14:textId="136A1FC9" w:rsidR="00C4383F" w:rsidRPr="00B25C3E" w:rsidRDefault="00C4383F" w:rsidP="00C4383F">
      <w:pPr>
        <w:pStyle w:val="Listenabsatz"/>
        <w:numPr>
          <w:ilvl w:val="0"/>
          <w:numId w:val="4"/>
        </w:numPr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25C3E">
        <w:rPr>
          <w:rFonts w:ascii="Arial" w:hAnsi="Arial" w:cs="Arial"/>
          <w:color w:val="000000"/>
          <w:sz w:val="24"/>
          <w:szCs w:val="24"/>
        </w:rPr>
        <w:t>Projekt</w:t>
      </w:r>
      <w:r w:rsidR="00AD4161">
        <w:rPr>
          <w:rFonts w:ascii="Arial" w:hAnsi="Arial" w:cs="Arial"/>
          <w:color w:val="000000"/>
          <w:sz w:val="24"/>
          <w:szCs w:val="24"/>
        </w:rPr>
        <w:t>inhalt</w:t>
      </w:r>
      <w:r w:rsidRPr="00B25C3E">
        <w:rPr>
          <w:rFonts w:ascii="Arial" w:hAnsi="Arial" w:cs="Arial"/>
          <w:color w:val="000000"/>
          <w:sz w:val="24"/>
          <w:szCs w:val="24"/>
        </w:rPr>
        <w:t xml:space="preserve"> </w:t>
      </w:r>
      <w:r w:rsidR="00AD4161">
        <w:rPr>
          <w:rFonts w:ascii="Arial" w:hAnsi="Arial" w:cs="Arial"/>
          <w:color w:val="000000"/>
          <w:sz w:val="24"/>
          <w:szCs w:val="24"/>
        </w:rPr>
        <w:t>(d</w:t>
      </w:r>
      <w:r w:rsidR="00AD4161" w:rsidRPr="00B25C3E">
        <w:rPr>
          <w:rFonts w:ascii="Arial" w:hAnsi="Arial" w:cs="Arial"/>
          <w:color w:val="000000"/>
          <w:sz w:val="24"/>
          <w:szCs w:val="24"/>
        </w:rPr>
        <w:t>etai</w:t>
      </w:r>
      <w:r w:rsidR="00AD4161">
        <w:rPr>
          <w:rFonts w:ascii="Arial" w:hAnsi="Arial" w:cs="Arial"/>
          <w:color w:val="000000"/>
          <w:sz w:val="24"/>
          <w:szCs w:val="24"/>
        </w:rPr>
        <w:t>l</w:t>
      </w:r>
      <w:r w:rsidR="00AD4161" w:rsidRPr="00B25C3E">
        <w:rPr>
          <w:rFonts w:ascii="Arial" w:hAnsi="Arial" w:cs="Arial"/>
          <w:color w:val="000000"/>
          <w:sz w:val="24"/>
          <w:szCs w:val="24"/>
        </w:rPr>
        <w:t>l</w:t>
      </w:r>
      <w:r w:rsidR="00AD4161">
        <w:rPr>
          <w:rFonts w:ascii="Arial" w:hAnsi="Arial" w:cs="Arial"/>
          <w:color w:val="000000"/>
          <w:sz w:val="24"/>
          <w:szCs w:val="24"/>
        </w:rPr>
        <w:t>iert)</w:t>
      </w:r>
    </w:p>
    <w:p w14:paraId="1840138A" w14:textId="170165C0" w:rsidR="00C4383F" w:rsidRPr="00AD4161" w:rsidRDefault="00C4383F" w:rsidP="00C4383F">
      <w:pPr>
        <w:pStyle w:val="Listenabsatz"/>
        <w:numPr>
          <w:ilvl w:val="0"/>
          <w:numId w:val="4"/>
        </w:numPr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D4161">
        <w:rPr>
          <w:rFonts w:ascii="Arial" w:hAnsi="Arial" w:cs="Arial"/>
          <w:color w:val="000000"/>
          <w:sz w:val="24"/>
          <w:szCs w:val="24"/>
        </w:rPr>
        <w:t>Ziele des Projekt</w:t>
      </w:r>
      <w:r w:rsidR="00AD4161">
        <w:rPr>
          <w:rFonts w:ascii="Arial" w:hAnsi="Arial" w:cs="Arial"/>
          <w:color w:val="000000"/>
          <w:sz w:val="24"/>
          <w:szCs w:val="24"/>
        </w:rPr>
        <w:t>e</w:t>
      </w:r>
      <w:r w:rsidRPr="00AD4161">
        <w:rPr>
          <w:rFonts w:ascii="Arial" w:hAnsi="Arial" w:cs="Arial"/>
          <w:color w:val="000000"/>
          <w:sz w:val="24"/>
          <w:szCs w:val="24"/>
        </w:rPr>
        <w:t xml:space="preserve">s </w:t>
      </w:r>
      <w:r w:rsidR="00AD4161" w:rsidRPr="00AD4161">
        <w:rPr>
          <w:rFonts w:ascii="Arial" w:hAnsi="Arial" w:cs="Arial"/>
          <w:color w:val="000000"/>
          <w:sz w:val="24"/>
          <w:szCs w:val="24"/>
        </w:rPr>
        <w:t xml:space="preserve">(plus Eingrenzung) </w:t>
      </w:r>
    </w:p>
    <w:p w14:paraId="6D3A65C1" w14:textId="15F0E05D" w:rsidR="00C4383F" w:rsidRPr="00AD4161" w:rsidRDefault="00AD4161" w:rsidP="00AD4161">
      <w:pPr>
        <w:pStyle w:val="Listenabsatz"/>
        <w:numPr>
          <w:ilvl w:val="0"/>
          <w:numId w:val="4"/>
        </w:numPr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Planung: </w:t>
      </w:r>
      <w:r w:rsidR="00C4383F" w:rsidRPr="00AD416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45E8808" w14:textId="1EC1DFE9" w:rsidR="00C4383F" w:rsidRDefault="00C4383F" w:rsidP="0020471C">
      <w:pPr>
        <w:pStyle w:val="Listenabsatz"/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ind w:left="709"/>
        <w:rPr>
          <w:rFonts w:ascii="Arial" w:hAnsi="Arial" w:cs="Arial"/>
          <w:color w:val="000000"/>
          <w:sz w:val="24"/>
          <w:szCs w:val="24"/>
        </w:rPr>
      </w:pPr>
      <w:r w:rsidRPr="00B25C3E">
        <w:rPr>
          <w:rFonts w:ascii="Arial" w:hAnsi="Arial" w:cs="Arial"/>
          <w:color w:val="000000"/>
          <w:sz w:val="24"/>
          <w:szCs w:val="24"/>
        </w:rPr>
        <w:t xml:space="preserve">Ressourcen </w:t>
      </w:r>
    </w:p>
    <w:p w14:paraId="1B3BCAF6" w14:textId="0EB7BBF3" w:rsidR="003B1F1A" w:rsidRDefault="003B1F1A" w:rsidP="0020471C">
      <w:pPr>
        <w:pStyle w:val="Listenabsatz"/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ind w:left="709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Zeitplanung </w:t>
      </w:r>
    </w:p>
    <w:p w14:paraId="38F69FB8" w14:textId="3FE1F625" w:rsidR="003B1F1A" w:rsidRDefault="00AD4161" w:rsidP="00C4383F">
      <w:pPr>
        <w:pStyle w:val="Listenabsatz"/>
        <w:numPr>
          <w:ilvl w:val="0"/>
          <w:numId w:val="4"/>
        </w:numPr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Angabe der</w:t>
      </w:r>
      <w:r w:rsidR="00C4383F" w:rsidRPr="00B25C3E">
        <w:rPr>
          <w:rFonts w:ascii="Arial" w:hAnsi="Arial" w:cs="Arial"/>
          <w:color w:val="000000"/>
          <w:sz w:val="24"/>
          <w:szCs w:val="24"/>
        </w:rPr>
        <w:t xml:space="preserve"> Meilensteine</w:t>
      </w:r>
      <w:r>
        <w:rPr>
          <w:rFonts w:ascii="Arial" w:hAnsi="Arial" w:cs="Arial"/>
          <w:color w:val="000000"/>
          <w:sz w:val="24"/>
          <w:szCs w:val="24"/>
        </w:rPr>
        <w:t xml:space="preserve"> (Inhalte und Termine) </w:t>
      </w:r>
    </w:p>
    <w:p w14:paraId="6995A2E6" w14:textId="61B90F20" w:rsidR="00C4383F" w:rsidRPr="00B25C3E" w:rsidRDefault="00DA7B47" w:rsidP="00C4383F">
      <w:pPr>
        <w:pStyle w:val="Listenabsatz"/>
        <w:numPr>
          <w:ilvl w:val="0"/>
          <w:numId w:val="4"/>
        </w:numPr>
        <w:tabs>
          <w:tab w:val="left" w:pos="284"/>
          <w:tab w:val="left" w:pos="4111"/>
          <w:tab w:val="left" w:pos="5670"/>
          <w:tab w:val="left" w:pos="7371"/>
        </w:tabs>
        <w:spacing w:before="0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Projektauftragsdokument </w:t>
      </w:r>
      <w:r w:rsidR="002523D1">
        <w:rPr>
          <w:rFonts w:ascii="Arial" w:hAnsi="Arial" w:cs="Arial"/>
          <w:color w:val="000000"/>
          <w:sz w:val="24"/>
          <w:szCs w:val="24"/>
        </w:rPr>
        <w:t>(Siehe "</w:t>
      </w:r>
      <w:r w:rsidR="002523D1" w:rsidRPr="002523D1">
        <w:rPr>
          <w:rFonts w:ascii="Arial" w:hAnsi="Arial" w:cs="Arial"/>
          <w:color w:val="000000"/>
          <w:sz w:val="24"/>
          <w:szCs w:val="24"/>
        </w:rPr>
        <w:t>M306_Vorlage_Projektauftrag</w:t>
      </w:r>
      <w:r w:rsidR="002523D1">
        <w:rPr>
          <w:rFonts w:ascii="Arial" w:hAnsi="Arial" w:cs="Arial"/>
          <w:color w:val="000000"/>
          <w:sz w:val="24"/>
          <w:szCs w:val="24"/>
        </w:rPr>
        <w:t>.docx")</w:t>
      </w:r>
    </w:p>
    <w:p w14:paraId="74BBCB5B" w14:textId="4E9A3A59" w:rsidR="000E13F2" w:rsidRPr="00B25C3E" w:rsidRDefault="000E13F2" w:rsidP="00C4383F">
      <w:pPr>
        <w:spacing w:before="0" w:after="0" w:line="240" w:lineRule="auto"/>
        <w:ind w:left="720"/>
        <w:rPr>
          <w:rFonts w:ascii="Arial" w:hAnsi="Arial" w:cs="Arial"/>
          <w:sz w:val="24"/>
          <w:szCs w:val="24"/>
        </w:rPr>
      </w:pPr>
    </w:p>
    <w:p w14:paraId="274AAD0E" w14:textId="77777777" w:rsidR="000E13F2" w:rsidRDefault="000E13F2" w:rsidP="00A26CED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67A9FE05" w14:textId="77777777" w:rsidR="00DA7B47" w:rsidRPr="00B25C3E" w:rsidRDefault="00DA7B47" w:rsidP="00A26CED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20865FC6" w14:textId="77777777" w:rsidR="00A243D3" w:rsidRPr="00B25C3E" w:rsidRDefault="00A243D3" w:rsidP="00B710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hAnsi="Arial" w:cs="Arial"/>
          <w:b/>
          <w:sz w:val="24"/>
          <w:szCs w:val="24"/>
        </w:rPr>
      </w:pPr>
    </w:p>
    <w:p w14:paraId="434E9674" w14:textId="26478357" w:rsidR="00F34BD0" w:rsidRPr="00B25C3E" w:rsidRDefault="00F34BD0" w:rsidP="00B710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hAnsi="Arial" w:cs="Arial"/>
          <w:b/>
          <w:sz w:val="24"/>
          <w:szCs w:val="24"/>
        </w:rPr>
      </w:pPr>
      <w:r w:rsidRPr="00B25C3E">
        <w:rPr>
          <w:rFonts w:ascii="Arial" w:hAnsi="Arial" w:cs="Arial"/>
          <w:b/>
          <w:sz w:val="24"/>
          <w:szCs w:val="24"/>
        </w:rPr>
        <w:t>Zeitrahmen:</w:t>
      </w:r>
      <w:r w:rsidR="006B1B6E" w:rsidRPr="00B25C3E">
        <w:rPr>
          <w:rFonts w:ascii="Arial" w:hAnsi="Arial" w:cs="Arial"/>
          <w:b/>
          <w:sz w:val="24"/>
          <w:szCs w:val="24"/>
        </w:rPr>
        <w:t xml:space="preserve"> </w:t>
      </w:r>
    </w:p>
    <w:p w14:paraId="38EEB0B0" w14:textId="7908064E" w:rsidR="00F34BD0" w:rsidRPr="00B25C3E" w:rsidRDefault="005102E7" w:rsidP="00510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hAnsi="Arial" w:cs="Arial"/>
          <w:sz w:val="24"/>
          <w:szCs w:val="24"/>
        </w:rPr>
      </w:pPr>
      <w:r w:rsidRPr="002D446B">
        <w:rPr>
          <w:rFonts w:ascii="Arial" w:hAnsi="Arial" w:cs="Arial"/>
          <w:sz w:val="24"/>
          <w:szCs w:val="24"/>
        </w:rPr>
        <w:t xml:space="preserve">Fr </w:t>
      </w:r>
      <w:r>
        <w:rPr>
          <w:rFonts w:ascii="Arial" w:hAnsi="Arial" w:cs="Arial"/>
          <w:sz w:val="24"/>
          <w:szCs w:val="24"/>
        </w:rPr>
        <w:t>07</w:t>
      </w:r>
      <w:r w:rsidRPr="002D446B">
        <w:rPr>
          <w:rFonts w:ascii="Arial" w:hAnsi="Arial" w:cs="Arial"/>
          <w:sz w:val="24"/>
          <w:szCs w:val="24"/>
        </w:rPr>
        <w:t>.11.25</w:t>
      </w:r>
      <w:r>
        <w:rPr>
          <w:rFonts w:ascii="Arial" w:hAnsi="Arial" w:cs="Arial"/>
          <w:sz w:val="24"/>
          <w:szCs w:val="24"/>
        </w:rPr>
        <w:t xml:space="preserve"> - Do</w:t>
      </w:r>
      <w:r w:rsidRPr="002D446B">
        <w:rPr>
          <w:rFonts w:ascii="Arial" w:hAnsi="Arial" w:cs="Arial"/>
          <w:sz w:val="24"/>
          <w:szCs w:val="24"/>
        </w:rPr>
        <w:t xml:space="preserve"> 2</w:t>
      </w:r>
      <w:r>
        <w:rPr>
          <w:rFonts w:ascii="Arial" w:hAnsi="Arial" w:cs="Arial"/>
          <w:sz w:val="24"/>
          <w:szCs w:val="24"/>
        </w:rPr>
        <w:t>7</w:t>
      </w:r>
      <w:r w:rsidRPr="002D446B">
        <w:rPr>
          <w:rFonts w:ascii="Arial" w:hAnsi="Arial" w:cs="Arial"/>
          <w:sz w:val="24"/>
          <w:szCs w:val="24"/>
        </w:rPr>
        <w:t>.11.25</w:t>
      </w:r>
      <w:r>
        <w:rPr>
          <w:rFonts w:ascii="Arial" w:hAnsi="Arial" w:cs="Arial"/>
          <w:sz w:val="24"/>
          <w:szCs w:val="24"/>
        </w:rPr>
        <w:t xml:space="preserve"> (Davon </w:t>
      </w:r>
      <w:r w:rsidR="009C4034">
        <w:rPr>
          <w:rFonts w:ascii="Arial" w:hAnsi="Arial" w:cs="Arial"/>
          <w:sz w:val="24"/>
          <w:szCs w:val="24"/>
        </w:rPr>
        <w:t>2 x 2</w:t>
      </w:r>
      <w:r w:rsidR="00B33F8C" w:rsidRPr="00B25C3E">
        <w:rPr>
          <w:rFonts w:ascii="Arial" w:hAnsi="Arial" w:cs="Arial"/>
          <w:sz w:val="24"/>
          <w:szCs w:val="24"/>
        </w:rPr>
        <w:t xml:space="preserve"> </w:t>
      </w:r>
      <w:r w:rsidR="00F34BD0" w:rsidRPr="00B25C3E">
        <w:rPr>
          <w:rFonts w:ascii="Arial" w:hAnsi="Arial" w:cs="Arial"/>
          <w:sz w:val="24"/>
          <w:szCs w:val="24"/>
        </w:rPr>
        <w:t xml:space="preserve">Lektionen </w:t>
      </w:r>
      <w:r>
        <w:rPr>
          <w:rFonts w:ascii="Arial" w:hAnsi="Arial" w:cs="Arial"/>
          <w:sz w:val="24"/>
          <w:szCs w:val="24"/>
        </w:rPr>
        <w:t xml:space="preserve">im Unterricht) </w:t>
      </w:r>
      <w:r w:rsidR="00CE3E64" w:rsidRPr="00B25C3E">
        <w:rPr>
          <w:rFonts w:ascii="Arial" w:hAnsi="Arial" w:cs="Arial"/>
          <w:sz w:val="24"/>
          <w:szCs w:val="24"/>
        </w:rPr>
        <w:br/>
      </w:r>
    </w:p>
    <w:p w14:paraId="37FD33E5" w14:textId="77777777" w:rsidR="00F34BD0" w:rsidRPr="00B25C3E" w:rsidRDefault="00F34BD0" w:rsidP="00B710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hAnsi="Arial" w:cs="Arial"/>
          <w:b/>
          <w:sz w:val="24"/>
          <w:szCs w:val="24"/>
        </w:rPr>
      </w:pPr>
      <w:r w:rsidRPr="00B25C3E">
        <w:rPr>
          <w:rFonts w:ascii="Arial" w:hAnsi="Arial" w:cs="Arial"/>
          <w:b/>
          <w:sz w:val="24"/>
          <w:szCs w:val="24"/>
        </w:rPr>
        <w:t>Resultat:</w:t>
      </w:r>
    </w:p>
    <w:p w14:paraId="133B74E1" w14:textId="2C3A2B41" w:rsidR="006B560C" w:rsidRPr="00B25C3E" w:rsidRDefault="00C4383F" w:rsidP="00B710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hAnsi="Arial" w:cs="Arial"/>
          <w:sz w:val="24"/>
          <w:szCs w:val="24"/>
        </w:rPr>
      </w:pPr>
      <w:r w:rsidRPr="00B25C3E">
        <w:rPr>
          <w:rFonts w:ascii="Arial" w:hAnsi="Arial" w:cs="Arial"/>
          <w:sz w:val="24"/>
          <w:szCs w:val="24"/>
        </w:rPr>
        <w:t xml:space="preserve">Ausführliche Beschreibung des </w:t>
      </w:r>
      <w:r w:rsidR="00970463" w:rsidRPr="00B25C3E">
        <w:rPr>
          <w:rFonts w:ascii="Arial" w:hAnsi="Arial" w:cs="Arial"/>
          <w:sz w:val="24"/>
          <w:szCs w:val="24"/>
        </w:rPr>
        <w:t>Projekt</w:t>
      </w:r>
      <w:r w:rsidRPr="00B25C3E">
        <w:rPr>
          <w:rFonts w:ascii="Arial" w:hAnsi="Arial" w:cs="Arial"/>
          <w:sz w:val="24"/>
          <w:szCs w:val="24"/>
        </w:rPr>
        <w:t>auftrages.</w:t>
      </w:r>
      <w:r w:rsidR="00970463" w:rsidRPr="00B25C3E">
        <w:rPr>
          <w:rFonts w:ascii="Arial" w:hAnsi="Arial" w:cs="Arial"/>
          <w:sz w:val="24"/>
          <w:szCs w:val="24"/>
        </w:rPr>
        <w:t xml:space="preserve"> </w:t>
      </w:r>
    </w:p>
    <w:p w14:paraId="6F8040EC" w14:textId="77777777" w:rsidR="00A243D3" w:rsidRPr="00B25C3E" w:rsidRDefault="00A243D3" w:rsidP="00B710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376D0DF4" w14:textId="08CC1410" w:rsidR="00B7108F" w:rsidRPr="00B25C3E" w:rsidRDefault="00B7108F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</w:p>
    <w:p w14:paraId="182A5C64" w14:textId="77777777" w:rsidR="000E13F2" w:rsidRPr="00B25C3E" w:rsidRDefault="000E13F2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</w:p>
    <w:p w14:paraId="323EDECD" w14:textId="77777777" w:rsidR="000E13F2" w:rsidRPr="00B25C3E" w:rsidRDefault="000E13F2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</w:p>
    <w:p w14:paraId="3705CFDC" w14:textId="6B1ABE2E" w:rsidR="00F34BD0" w:rsidRPr="00B25C3E" w:rsidRDefault="002D446B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Abgabet</w:t>
      </w:r>
      <w:r w:rsidR="00E735F4" w:rsidRPr="00B25C3E">
        <w:rPr>
          <w:rFonts w:ascii="Arial" w:hAnsi="Arial" w:cs="Arial"/>
          <w:b/>
          <w:sz w:val="24"/>
          <w:szCs w:val="24"/>
        </w:rPr>
        <w:t>ermin</w:t>
      </w:r>
      <w:r w:rsidR="00F34BD0" w:rsidRPr="00B25C3E">
        <w:rPr>
          <w:rFonts w:ascii="Arial" w:hAnsi="Arial" w:cs="Arial"/>
          <w:b/>
          <w:sz w:val="24"/>
          <w:szCs w:val="24"/>
        </w:rPr>
        <w:t>:</w:t>
      </w:r>
    </w:p>
    <w:p w14:paraId="0B044300" w14:textId="3E4873CB" w:rsidR="00B7108F" w:rsidRDefault="002D446B" w:rsidP="005102E7"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2D446B">
        <w:rPr>
          <w:rFonts w:ascii="Arial" w:hAnsi="Arial" w:cs="Arial"/>
          <w:sz w:val="24"/>
          <w:szCs w:val="24"/>
        </w:rPr>
        <w:t xml:space="preserve">pätestens </w:t>
      </w:r>
      <w:r w:rsidR="005102E7" w:rsidRPr="005102E7">
        <w:rPr>
          <w:rFonts w:ascii="Arial" w:hAnsi="Arial" w:cs="Arial"/>
          <w:sz w:val="24"/>
          <w:szCs w:val="24"/>
        </w:rPr>
        <w:t>Do 27.11.25, 23:59 h</w:t>
      </w:r>
      <w:r w:rsidR="005102E7">
        <w:rPr>
          <w:rFonts w:ascii="Arial" w:hAnsi="Arial" w:cs="Arial"/>
          <w:sz w:val="24"/>
          <w:szCs w:val="24"/>
        </w:rPr>
        <w:t xml:space="preserve"> </w:t>
      </w:r>
    </w:p>
    <w:p w14:paraId="18B45337" w14:textId="77777777" w:rsidR="005102E7" w:rsidRPr="00B25C3E" w:rsidRDefault="005102E7" w:rsidP="005102E7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76E07749" w14:textId="77777777" w:rsidR="000E13F2" w:rsidRPr="00B25C3E" w:rsidRDefault="000E13F2" w:rsidP="00B7108F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w14:paraId="37990E9B" w14:textId="77777777" w:rsidR="00F34BD0" w:rsidRPr="00B25C3E" w:rsidRDefault="00F34BD0" w:rsidP="00B7108F">
      <w:pPr>
        <w:spacing w:before="0" w:after="0" w:line="240" w:lineRule="auto"/>
        <w:rPr>
          <w:rFonts w:ascii="Arial" w:hAnsi="Arial" w:cs="Arial"/>
          <w:b/>
          <w:sz w:val="24"/>
          <w:szCs w:val="24"/>
        </w:rPr>
      </w:pPr>
      <w:r w:rsidRPr="00B25C3E">
        <w:rPr>
          <w:rFonts w:ascii="Arial" w:hAnsi="Arial" w:cs="Arial"/>
          <w:b/>
          <w:sz w:val="24"/>
          <w:szCs w:val="24"/>
        </w:rPr>
        <w:t>Bewertung:</w:t>
      </w:r>
    </w:p>
    <w:p w14:paraId="05D2219C" w14:textId="42198F5E" w:rsidR="00F34BD0" w:rsidRPr="00B25C3E" w:rsidRDefault="00F34BD0" w:rsidP="00B7108F">
      <w:pPr>
        <w:spacing w:before="0" w:after="0" w:line="240" w:lineRule="auto"/>
        <w:rPr>
          <w:rFonts w:ascii="Arial" w:hAnsi="Arial" w:cs="Arial"/>
          <w:sz w:val="24"/>
          <w:szCs w:val="24"/>
        </w:rPr>
      </w:pPr>
      <w:r w:rsidRPr="00B25C3E">
        <w:rPr>
          <w:rFonts w:ascii="Arial" w:hAnsi="Arial" w:cs="Arial"/>
          <w:sz w:val="24"/>
          <w:szCs w:val="24"/>
        </w:rPr>
        <w:t xml:space="preserve">Die Bewertung erfolgt gemäss: </w:t>
      </w:r>
      <w:r w:rsidR="00B55764" w:rsidRPr="00B55764">
        <w:rPr>
          <w:rFonts w:ascii="Arial" w:hAnsi="Arial" w:cs="Arial"/>
          <w:sz w:val="24"/>
          <w:szCs w:val="24"/>
        </w:rPr>
        <w:t>Bewertung_Planung_eines_Projektauftrages</w:t>
      </w:r>
      <w:r w:rsidRPr="00B25C3E">
        <w:rPr>
          <w:rFonts w:ascii="Arial" w:hAnsi="Arial" w:cs="Arial"/>
          <w:sz w:val="24"/>
          <w:szCs w:val="24"/>
        </w:rPr>
        <w:t>.</w:t>
      </w:r>
      <w:r w:rsidR="00B55764">
        <w:rPr>
          <w:rFonts w:ascii="Arial" w:hAnsi="Arial" w:cs="Arial"/>
          <w:sz w:val="24"/>
          <w:szCs w:val="24"/>
        </w:rPr>
        <w:t>xlsx</w:t>
      </w:r>
    </w:p>
    <w:p w14:paraId="12D7B1F8" w14:textId="6ECF2E88" w:rsidR="00F55A95" w:rsidRPr="00B25C3E" w:rsidRDefault="00F55A95" w:rsidP="00B7108F">
      <w:pPr>
        <w:spacing w:before="0" w:after="0" w:line="240" w:lineRule="auto"/>
        <w:rPr>
          <w:rFonts w:ascii="Arial" w:hAnsi="Arial" w:cs="Arial"/>
          <w:sz w:val="24"/>
          <w:szCs w:val="24"/>
        </w:rPr>
      </w:pPr>
      <w:r w:rsidRPr="00B25C3E">
        <w:rPr>
          <w:rFonts w:ascii="Arial" w:hAnsi="Arial" w:cs="Arial"/>
          <w:sz w:val="24"/>
          <w:szCs w:val="24"/>
        </w:rPr>
        <w:t xml:space="preserve">Die Note wird zu </w:t>
      </w:r>
      <w:r w:rsidR="00196943">
        <w:rPr>
          <w:rFonts w:ascii="Arial" w:hAnsi="Arial" w:cs="Arial"/>
          <w:sz w:val="24"/>
          <w:szCs w:val="24"/>
        </w:rPr>
        <w:t>2</w:t>
      </w:r>
      <w:r w:rsidRPr="00B25C3E">
        <w:rPr>
          <w:rFonts w:ascii="Arial" w:hAnsi="Arial" w:cs="Arial"/>
          <w:sz w:val="24"/>
          <w:szCs w:val="24"/>
        </w:rPr>
        <w:t xml:space="preserve">0% gewichtet. </w:t>
      </w:r>
    </w:p>
    <w:p w14:paraId="2D219F28" w14:textId="77777777" w:rsidR="00F55A95" w:rsidRPr="00B25C3E" w:rsidRDefault="00F55A95" w:rsidP="00B7108F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sectPr w:rsidR="00F55A95" w:rsidRPr="00B25C3E" w:rsidSect="003F3929">
      <w:headerReference w:type="default" r:id="rId7"/>
      <w:pgSz w:w="11906" w:h="16838" w:code="9"/>
      <w:pgMar w:top="2268" w:right="992" w:bottom="1134" w:left="992" w:header="567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46B1C" w14:textId="77777777" w:rsidR="000B030C" w:rsidRDefault="000B030C">
      <w:r>
        <w:separator/>
      </w:r>
    </w:p>
  </w:endnote>
  <w:endnote w:type="continuationSeparator" w:id="0">
    <w:p w14:paraId="53611090" w14:textId="77777777" w:rsidR="000B030C" w:rsidRDefault="000B0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16DA" w14:textId="77777777" w:rsidR="000B030C" w:rsidRDefault="000B030C">
      <w:r>
        <w:separator/>
      </w:r>
    </w:p>
  </w:footnote>
  <w:footnote w:type="continuationSeparator" w:id="0">
    <w:p w14:paraId="6B345B49" w14:textId="77777777" w:rsidR="000B030C" w:rsidRDefault="000B0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9923"/>
    </w:tblGrid>
    <w:tr w:rsidR="003C1C17" w:rsidRPr="006559E0" w14:paraId="44E00FCC" w14:textId="77777777">
      <w:tc>
        <w:tcPr>
          <w:tcW w:w="9923" w:type="dxa"/>
        </w:tcPr>
        <w:tbl>
          <w:tblPr>
            <w:tblW w:w="9923" w:type="dxa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701"/>
            <w:gridCol w:w="3402"/>
            <w:gridCol w:w="4253"/>
            <w:gridCol w:w="567"/>
          </w:tblGrid>
          <w:tr w:rsidR="003C1C17" w:rsidRPr="00104B81" w14:paraId="0C360243" w14:textId="77777777">
            <w:tc>
              <w:tcPr>
                <w:tcW w:w="1701" w:type="dxa"/>
              </w:tcPr>
              <w:p w14:paraId="26860675" w14:textId="77777777" w:rsidR="003C1C17" w:rsidRDefault="002D446B" w:rsidP="005B3313">
                <w:pPr>
                  <w:pStyle w:val="Kopfzeile"/>
                </w:pPr>
                <w:r>
                  <w:rPr>
                    <w:noProof/>
                  </w:rPr>
                </w:r>
                <w:r w:rsidR="002D446B">
                  <w:rPr>
                    <w:noProof/>
                  </w:rPr>
                  <w:object w:dxaOrig="1440" w:dyaOrig="1440" w14:anchorId="39A29AF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5" type="#_x0000_t75" alt="" style="position:absolute;margin-left:-2pt;margin-top:-.85pt;width:78.4pt;height:28.95pt;z-index:251658240;mso-wrap-edited:f;mso-width-percent:0;mso-height-percent:0;mso-position-vertical-relative:page;mso-width-percent:0;mso-height-percent:0">
                      <v:imagedata r:id="rId1" o:title="" grayscale="t" bilevel="t"/>
                      <w10:wrap anchory="page"/>
                    </v:shape>
                    <o:OLEObject Type="Embed" ProgID="Unknown" ShapeID="_x0000_s1025" DrawAspect="Content" ObjectID="_1823867599" r:id="rId2"/>
                  </w:object>
                </w:r>
              </w:p>
            </w:tc>
            <w:tc>
              <w:tcPr>
                <w:tcW w:w="0" w:type="auto"/>
                <w:tcMar>
                  <w:left w:w="0" w:type="dxa"/>
                </w:tcMar>
              </w:tcPr>
              <w:p w14:paraId="7EB28181" w14:textId="77777777" w:rsidR="003C1C17" w:rsidRPr="00857F15" w:rsidRDefault="003C1C17" w:rsidP="00857F15">
                <w:pPr>
                  <w:pStyle w:val="Kopfzeile"/>
                </w:pPr>
                <w:r>
                  <w:t>INFORMATIONSTECHNIK</w:t>
                </w:r>
              </w:p>
              <w:p w14:paraId="211F2B40" w14:textId="77777777" w:rsidR="003C1C17" w:rsidRPr="00B84FBA" w:rsidRDefault="004379AB" w:rsidP="00B84FBA">
                <w:pPr>
                  <w:pStyle w:val="Kopfzeile"/>
                  <w:tabs>
                    <w:tab w:val="left" w:pos="1960"/>
                  </w:tabs>
                </w:pPr>
                <w:r>
                  <w:t>Projektarbeit</w:t>
                </w:r>
              </w:p>
            </w:tc>
            <w:tc>
              <w:tcPr>
                <w:tcW w:w="4253" w:type="dxa"/>
                <w:tcMar>
                  <w:left w:w="0" w:type="dxa"/>
                  <w:right w:w="0" w:type="dxa"/>
                </w:tcMar>
              </w:tcPr>
              <w:p w14:paraId="43CAF39E" w14:textId="491482A8" w:rsidR="003C1C17" w:rsidRDefault="003C1C17" w:rsidP="00B84FBA">
                <w:pPr>
                  <w:pStyle w:val="Kopfzeile"/>
                  <w:ind w:left="284" w:hanging="284"/>
                </w:pPr>
                <w:r>
                  <w:t xml:space="preserve">Modul </w:t>
                </w:r>
                <w:r w:rsidR="00C4383F">
                  <w:t>306</w:t>
                </w:r>
                <w:r>
                  <w:t xml:space="preserve"> </w:t>
                </w:r>
                <w:r w:rsidR="00C4383F">
                  <w:t>IT-Kleinprojekt abwickeln</w:t>
                </w:r>
              </w:p>
              <w:p w14:paraId="5BF0C52B" w14:textId="77777777" w:rsidR="003C1C17" w:rsidRPr="00857F15" w:rsidRDefault="003C1C17" w:rsidP="00B84FBA">
                <w:pPr>
                  <w:pStyle w:val="Kopfzeile"/>
                  <w:ind w:left="284" w:hanging="284"/>
                </w:pPr>
                <w:r>
                  <w:t>Auftrag</w:t>
                </w:r>
              </w:p>
            </w:tc>
            <w:tc>
              <w:tcPr>
                <w:tcW w:w="567" w:type="dxa"/>
                <w:tcMar>
                  <w:right w:w="0" w:type="dxa"/>
                </w:tcMar>
              </w:tcPr>
              <w:p w14:paraId="3EC8FB7B" w14:textId="77777777" w:rsidR="003C1C17" w:rsidRPr="00857F15" w:rsidRDefault="003C1C17" w:rsidP="005B3313">
                <w:pPr>
                  <w:pStyle w:val="Kopfzeile"/>
                  <w:rPr>
                    <w:rStyle w:val="Seitenzahl"/>
                    <w:b/>
                  </w:rPr>
                </w:pPr>
              </w:p>
              <w:p w14:paraId="3F647700" w14:textId="77777777" w:rsidR="003C1C17" w:rsidRPr="00857F15" w:rsidRDefault="00543C7A" w:rsidP="005B3313">
                <w:pPr>
                  <w:pStyle w:val="Kopfzeile"/>
                  <w:jc w:val="right"/>
                </w:pPr>
                <w:r w:rsidRPr="00857F15">
                  <w:rPr>
                    <w:rStyle w:val="Seitenzahl"/>
                    <w:b/>
                  </w:rPr>
                  <w:fldChar w:fldCharType="begin"/>
                </w:r>
                <w:r w:rsidR="003C1C17" w:rsidRPr="00857F15">
                  <w:rPr>
                    <w:rStyle w:val="Seitenzahl"/>
                    <w:b/>
                  </w:rPr>
                  <w:instrText xml:space="preserve"> PAGE </w:instrText>
                </w:r>
                <w:r w:rsidRPr="00857F15">
                  <w:rPr>
                    <w:rStyle w:val="Seitenzahl"/>
                    <w:b/>
                  </w:rPr>
                  <w:fldChar w:fldCharType="separate"/>
                </w:r>
                <w:r w:rsidR="00D51DEA">
                  <w:rPr>
                    <w:rStyle w:val="Seitenzahl"/>
                    <w:b/>
                    <w:noProof/>
                  </w:rPr>
                  <w:t>1</w:t>
                </w:r>
                <w:r w:rsidRPr="00857F15">
                  <w:rPr>
                    <w:rStyle w:val="Seitenzahl"/>
                    <w:b/>
                  </w:rPr>
                  <w:fldChar w:fldCharType="end"/>
                </w:r>
              </w:p>
            </w:tc>
          </w:tr>
        </w:tbl>
        <w:p w14:paraId="0F016DDA" w14:textId="77777777" w:rsidR="003C1C17" w:rsidRDefault="003C1C17" w:rsidP="005B3313">
          <w:pPr>
            <w:pStyle w:val="Kopfzeile"/>
          </w:pPr>
        </w:p>
      </w:tc>
    </w:tr>
  </w:tbl>
  <w:p w14:paraId="62CAE983" w14:textId="77777777" w:rsidR="003C1C17" w:rsidRDefault="003C1C17" w:rsidP="001460BE">
    <w:pPr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848"/>
    <w:multiLevelType w:val="hybridMultilevel"/>
    <w:tmpl w:val="B28AEA26"/>
    <w:lvl w:ilvl="0" w:tplc="EE3AE062">
      <w:start w:val="1"/>
      <w:numFmt w:val="decimal"/>
      <w:pStyle w:val="Prfungsfrage"/>
      <w:lvlText w:val="Frage %1"/>
      <w:lvlJc w:val="left"/>
      <w:pPr>
        <w:ind w:left="1211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>
      <w:start w:val="1"/>
      <w:numFmt w:val="lowerLetter"/>
      <w:lvlText w:val="%5."/>
      <w:lvlJc w:val="left"/>
      <w:pPr>
        <w:ind w:left="3600" w:hanging="360"/>
      </w:pPr>
    </w:lvl>
    <w:lvl w:ilvl="5" w:tplc="0807001B">
      <w:start w:val="1"/>
      <w:numFmt w:val="lowerRoman"/>
      <w:lvlText w:val="%6."/>
      <w:lvlJc w:val="right"/>
      <w:pPr>
        <w:ind w:left="4320" w:hanging="180"/>
      </w:pPr>
    </w:lvl>
    <w:lvl w:ilvl="6" w:tplc="0807000F">
      <w:start w:val="1"/>
      <w:numFmt w:val="decimal"/>
      <w:lvlText w:val="%7."/>
      <w:lvlJc w:val="left"/>
      <w:pPr>
        <w:ind w:left="5040" w:hanging="360"/>
      </w:pPr>
    </w:lvl>
    <w:lvl w:ilvl="7" w:tplc="08070019">
      <w:start w:val="1"/>
      <w:numFmt w:val="lowerLetter"/>
      <w:lvlText w:val="%8."/>
      <w:lvlJc w:val="left"/>
      <w:pPr>
        <w:ind w:left="5760" w:hanging="360"/>
      </w:pPr>
    </w:lvl>
    <w:lvl w:ilvl="8" w:tplc="0807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B53EA"/>
    <w:multiLevelType w:val="hybridMultilevel"/>
    <w:tmpl w:val="2654D31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46E5F"/>
    <w:multiLevelType w:val="hybridMultilevel"/>
    <w:tmpl w:val="ECF0568C"/>
    <w:lvl w:ilvl="0" w:tplc="EA289D3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61461"/>
    <w:multiLevelType w:val="multilevel"/>
    <w:tmpl w:val="18D4F128"/>
    <w:styleLink w:val="111111"/>
    <w:lvl w:ilvl="0">
      <w:start w:val="1"/>
      <w:numFmt w:val="decimal"/>
      <w:pStyle w:val="Nummeriert"/>
      <w:lvlText w:val="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53"/>
        </w:tabs>
        <w:ind w:left="8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673"/>
        </w:tabs>
        <w:ind w:left="13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33"/>
        </w:tabs>
        <w:ind w:left="18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53"/>
        </w:tabs>
        <w:ind w:left="23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13"/>
        </w:tabs>
        <w:ind w:left="28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33"/>
        </w:tabs>
        <w:ind w:left="3473" w:hanging="1440"/>
      </w:pPr>
      <w:rPr>
        <w:rFonts w:hint="default"/>
      </w:rPr>
    </w:lvl>
  </w:abstractNum>
  <w:abstractNum w:abstractNumId="4" w15:restartNumberingAfterBreak="0">
    <w:nsid w:val="2A315E67"/>
    <w:multiLevelType w:val="multilevel"/>
    <w:tmpl w:val="E02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D6635"/>
    <w:multiLevelType w:val="multilevel"/>
    <w:tmpl w:val="61B49944"/>
    <w:lvl w:ilvl="0">
      <w:start w:val="1"/>
      <w:numFmt w:val="decimal"/>
      <w:lvlRestart w:val="0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4C2A3748"/>
    <w:multiLevelType w:val="multilevel"/>
    <w:tmpl w:val="C9345D02"/>
    <w:lvl w:ilvl="0">
      <w:start w:val="1"/>
      <w:numFmt w:val="decimal"/>
      <w:lvlRestart w:val="0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3">
      <w:start w:val="1"/>
      <w:numFmt w:val="lowerLetter"/>
      <w:pStyle w:val="berschrift4"/>
      <w:lvlText w:val="%4)"/>
      <w:lvlJc w:val="left"/>
      <w:pPr>
        <w:ind w:left="2160" w:firstLine="0"/>
      </w:pPr>
    </w:lvl>
    <w:lvl w:ilvl="4">
      <w:start w:val="1"/>
      <w:numFmt w:val="decimal"/>
      <w:pStyle w:val="berschrift5"/>
      <w:lvlText w:val="(%5)"/>
      <w:lvlJc w:val="left"/>
      <w:pPr>
        <w:ind w:left="2880" w:firstLine="0"/>
      </w:pPr>
    </w:lvl>
    <w:lvl w:ilvl="5">
      <w:start w:val="1"/>
      <w:numFmt w:val="lowerLetter"/>
      <w:pStyle w:val="berschrift6"/>
      <w:lvlText w:val="(%6)"/>
      <w:lvlJc w:val="left"/>
      <w:pPr>
        <w:ind w:left="3600" w:firstLine="0"/>
      </w:pPr>
    </w:lvl>
    <w:lvl w:ilvl="6">
      <w:start w:val="1"/>
      <w:numFmt w:val="lowerRoman"/>
      <w:pStyle w:val="berschrift7"/>
      <w:lvlText w:val="(%7)"/>
      <w:lvlJc w:val="left"/>
      <w:pPr>
        <w:ind w:left="4320" w:firstLine="0"/>
      </w:pPr>
    </w:lvl>
    <w:lvl w:ilvl="7">
      <w:start w:val="1"/>
      <w:numFmt w:val="lowerLetter"/>
      <w:pStyle w:val="berschrift8"/>
      <w:lvlText w:val="(%8)"/>
      <w:lvlJc w:val="left"/>
      <w:pPr>
        <w:ind w:left="5040" w:firstLine="0"/>
      </w:pPr>
    </w:lvl>
    <w:lvl w:ilvl="8">
      <w:start w:val="1"/>
      <w:numFmt w:val="lowerRoman"/>
      <w:pStyle w:val="berschrift9"/>
      <w:lvlText w:val="(%9)"/>
      <w:lvlJc w:val="left"/>
      <w:pPr>
        <w:ind w:left="5760" w:firstLine="0"/>
      </w:pPr>
    </w:lvl>
  </w:abstractNum>
  <w:abstractNum w:abstractNumId="7" w15:restartNumberingAfterBreak="0">
    <w:nsid w:val="679F7986"/>
    <w:multiLevelType w:val="hybridMultilevel"/>
    <w:tmpl w:val="378EB2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15841"/>
    <w:multiLevelType w:val="hybridMultilevel"/>
    <w:tmpl w:val="CDD85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A5584"/>
    <w:multiLevelType w:val="multilevel"/>
    <w:tmpl w:val="54AA713A"/>
    <w:lvl w:ilvl="0">
      <w:start w:val="1"/>
      <w:numFmt w:val="bullet"/>
      <w:pStyle w:val="Punkt"/>
      <w:lvlText w:val=""/>
      <w:lvlJc w:val="left"/>
      <w:pPr>
        <w:tabs>
          <w:tab w:val="num" w:pos="1136"/>
        </w:tabs>
        <w:ind w:left="1136" w:hanging="284"/>
      </w:pPr>
      <w:rPr>
        <w:rFonts w:ascii="Wingdings 2" w:hAnsi="Wingdings 2" w:hint="default"/>
        <w:sz w:val="16"/>
        <w:szCs w:val="16"/>
      </w:rPr>
    </w:lvl>
    <w:lvl w:ilvl="1">
      <w:start w:val="1"/>
      <w:numFmt w:val="bullet"/>
      <w:lvlText w:val=""/>
      <w:lvlJc w:val="left"/>
      <w:pPr>
        <w:tabs>
          <w:tab w:val="num" w:pos="1419"/>
        </w:tabs>
        <w:ind w:left="1419" w:hanging="283"/>
      </w:pPr>
      <w:rPr>
        <w:rFonts w:ascii="Wingdings 2" w:hAnsi="Wingdings 2" w:hint="default"/>
        <w:sz w:val="16"/>
        <w:szCs w:val="16"/>
      </w:rPr>
    </w:lvl>
    <w:lvl w:ilvl="2">
      <w:start w:val="1"/>
      <w:numFmt w:val="bullet"/>
      <w:lvlText w:val="-"/>
      <w:lvlJc w:val="left"/>
      <w:pPr>
        <w:tabs>
          <w:tab w:val="num" w:pos="1703"/>
        </w:tabs>
        <w:ind w:left="1703" w:hanging="284"/>
      </w:pPr>
      <w:rPr>
        <w:rFonts w:ascii="Times New Roman" w:hAnsi="Times New Roman" w:cs="Times New Roman" w:hint="default"/>
        <w:sz w:val="22"/>
      </w:rPr>
    </w:lvl>
    <w:lvl w:ilvl="3">
      <w:start w:val="1"/>
      <w:numFmt w:val="bullet"/>
      <w:suff w:val="nothing"/>
      <w:lvlText w:val=""/>
      <w:lvlJc w:val="left"/>
      <w:pPr>
        <w:ind w:left="1958" w:firstLine="0"/>
      </w:pPr>
      <w:rPr>
        <w:rFonts w:ascii="Wingdings" w:hAnsi="Wingdings" w:hint="default"/>
        <w:sz w:val="22"/>
      </w:rPr>
    </w:lvl>
    <w:lvl w:ilvl="4">
      <w:start w:val="1"/>
      <w:numFmt w:val="bullet"/>
      <w:suff w:val="nothing"/>
      <w:lvlText w:val=""/>
      <w:lvlJc w:val="left"/>
      <w:pPr>
        <w:ind w:left="2326" w:firstLine="0"/>
      </w:pPr>
      <w:rPr>
        <w:rFonts w:ascii="Wingdings" w:hAnsi="Wingdings" w:hint="default"/>
        <w:sz w:val="22"/>
      </w:rPr>
    </w:lvl>
    <w:lvl w:ilvl="5">
      <w:start w:val="1"/>
      <w:numFmt w:val="bullet"/>
      <w:suff w:val="nothing"/>
      <w:lvlText w:val=""/>
      <w:lvlJc w:val="left"/>
      <w:pPr>
        <w:ind w:left="2695" w:firstLine="0"/>
      </w:pPr>
      <w:rPr>
        <w:rFonts w:ascii="Wingdings" w:hAnsi="Wingdings" w:hint="default"/>
        <w:sz w:val="22"/>
      </w:rPr>
    </w:lvl>
    <w:lvl w:ilvl="6">
      <w:start w:val="1"/>
      <w:numFmt w:val="bullet"/>
      <w:suff w:val="nothing"/>
      <w:lvlText w:val=""/>
      <w:lvlJc w:val="left"/>
      <w:pPr>
        <w:ind w:left="3063" w:firstLine="0"/>
      </w:pPr>
      <w:rPr>
        <w:rFonts w:ascii="Wingdings" w:hAnsi="Wingdings" w:hint="default"/>
        <w:sz w:val="22"/>
      </w:rPr>
    </w:lvl>
    <w:lvl w:ilvl="7">
      <w:start w:val="1"/>
      <w:numFmt w:val="bullet"/>
      <w:suff w:val="nothing"/>
      <w:lvlText w:val=""/>
      <w:lvlJc w:val="left"/>
      <w:pPr>
        <w:ind w:left="3432" w:firstLine="0"/>
      </w:pPr>
      <w:rPr>
        <w:rFonts w:ascii="Wingdings" w:hAnsi="Wingdings" w:hint="default"/>
        <w:sz w:val="22"/>
      </w:rPr>
    </w:lvl>
    <w:lvl w:ilvl="8">
      <w:start w:val="1"/>
      <w:numFmt w:val="bullet"/>
      <w:suff w:val="nothing"/>
      <w:lvlText w:val=""/>
      <w:lvlJc w:val="left"/>
      <w:pPr>
        <w:ind w:left="3800" w:firstLine="0"/>
      </w:pPr>
      <w:rPr>
        <w:rFonts w:ascii="Wingdings" w:hAnsi="Wingdings" w:hint="default"/>
        <w:sz w:val="22"/>
      </w:rPr>
    </w:lvl>
  </w:abstractNum>
  <w:num w:numId="1" w16cid:durableId="754403270">
    <w:abstractNumId w:val="9"/>
  </w:num>
  <w:num w:numId="2" w16cid:durableId="1941136560">
    <w:abstractNumId w:val="3"/>
  </w:num>
  <w:num w:numId="3" w16cid:durableId="2088459550">
    <w:abstractNumId w:val="6"/>
  </w:num>
  <w:num w:numId="4" w16cid:durableId="1337460801">
    <w:abstractNumId w:val="8"/>
  </w:num>
  <w:num w:numId="5" w16cid:durableId="299925404">
    <w:abstractNumId w:val="7"/>
  </w:num>
  <w:num w:numId="6" w16cid:durableId="1741098370">
    <w:abstractNumId w:val="1"/>
  </w:num>
  <w:num w:numId="7" w16cid:durableId="632835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9665391">
    <w:abstractNumId w:val="4"/>
  </w:num>
  <w:num w:numId="9" w16cid:durableId="1228154576">
    <w:abstractNumId w:val="5"/>
  </w:num>
  <w:num w:numId="10" w16cid:durableId="1912887013">
    <w:abstractNumId w:val="2"/>
  </w:num>
  <w:num w:numId="11" w16cid:durableId="111189737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autoHyphenation/>
  <w:consecutiveHyphenLimit w:val="3"/>
  <w:hyphenationZone w:val="425"/>
  <w:doNotHyphenateCaps/>
  <w:drawingGridHorizontalSpacing w:val="284"/>
  <w:drawingGridVerticalSpacing w:val="284"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uppressSpBfAfterPgBrk/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bteilung" w:val="0"/>
    <w:docVar w:name="Lueckentext" w:val="ein"/>
    <w:docVar w:name="Nummerierung" w:val="aus"/>
  </w:docVars>
  <w:rsids>
    <w:rsidRoot w:val="00A82AB8"/>
    <w:rsid w:val="0001262B"/>
    <w:rsid w:val="00014B04"/>
    <w:rsid w:val="00022392"/>
    <w:rsid w:val="00027996"/>
    <w:rsid w:val="0004171F"/>
    <w:rsid w:val="00042446"/>
    <w:rsid w:val="00047157"/>
    <w:rsid w:val="00047C28"/>
    <w:rsid w:val="0005022A"/>
    <w:rsid w:val="00062D7B"/>
    <w:rsid w:val="000673D1"/>
    <w:rsid w:val="0007403D"/>
    <w:rsid w:val="000859BE"/>
    <w:rsid w:val="000A3174"/>
    <w:rsid w:val="000B030C"/>
    <w:rsid w:val="000B12BB"/>
    <w:rsid w:val="000B1CFF"/>
    <w:rsid w:val="000B25A5"/>
    <w:rsid w:val="000B5791"/>
    <w:rsid w:val="000B756A"/>
    <w:rsid w:val="000C0902"/>
    <w:rsid w:val="000C09CF"/>
    <w:rsid w:val="000C510A"/>
    <w:rsid w:val="000C64D0"/>
    <w:rsid w:val="000C6C90"/>
    <w:rsid w:val="000C6ED3"/>
    <w:rsid w:val="000D2A84"/>
    <w:rsid w:val="000E13F2"/>
    <w:rsid w:val="000E17CD"/>
    <w:rsid w:val="000E3914"/>
    <w:rsid w:val="000F03D0"/>
    <w:rsid w:val="000F2F15"/>
    <w:rsid w:val="00103567"/>
    <w:rsid w:val="00104B81"/>
    <w:rsid w:val="00130AC8"/>
    <w:rsid w:val="00130E27"/>
    <w:rsid w:val="00132918"/>
    <w:rsid w:val="001330EB"/>
    <w:rsid w:val="00133114"/>
    <w:rsid w:val="001460BE"/>
    <w:rsid w:val="00160B4D"/>
    <w:rsid w:val="00166114"/>
    <w:rsid w:val="00167483"/>
    <w:rsid w:val="001810D6"/>
    <w:rsid w:val="001834E6"/>
    <w:rsid w:val="00192135"/>
    <w:rsid w:val="00195510"/>
    <w:rsid w:val="00196943"/>
    <w:rsid w:val="001A2E7B"/>
    <w:rsid w:val="001A3B64"/>
    <w:rsid w:val="001A7205"/>
    <w:rsid w:val="001A76A7"/>
    <w:rsid w:val="001C39FB"/>
    <w:rsid w:val="001C5439"/>
    <w:rsid w:val="001E3C31"/>
    <w:rsid w:val="001F3915"/>
    <w:rsid w:val="00200E75"/>
    <w:rsid w:val="0020471C"/>
    <w:rsid w:val="002111DB"/>
    <w:rsid w:val="00215CA5"/>
    <w:rsid w:val="00222573"/>
    <w:rsid w:val="00225D51"/>
    <w:rsid w:val="002374C5"/>
    <w:rsid w:val="002453DE"/>
    <w:rsid w:val="002523D1"/>
    <w:rsid w:val="00254467"/>
    <w:rsid w:val="002557EF"/>
    <w:rsid w:val="00262C6D"/>
    <w:rsid w:val="002658AC"/>
    <w:rsid w:val="0026763F"/>
    <w:rsid w:val="00272B80"/>
    <w:rsid w:val="00274AEF"/>
    <w:rsid w:val="00274CC6"/>
    <w:rsid w:val="002807A4"/>
    <w:rsid w:val="002875C9"/>
    <w:rsid w:val="002974A4"/>
    <w:rsid w:val="002A3D9E"/>
    <w:rsid w:val="002B1212"/>
    <w:rsid w:val="002B3C00"/>
    <w:rsid w:val="002C25CC"/>
    <w:rsid w:val="002D32FD"/>
    <w:rsid w:val="002D446B"/>
    <w:rsid w:val="002E02A1"/>
    <w:rsid w:val="002F68C2"/>
    <w:rsid w:val="002F7B13"/>
    <w:rsid w:val="003037A2"/>
    <w:rsid w:val="00303EC7"/>
    <w:rsid w:val="003046D6"/>
    <w:rsid w:val="0031114B"/>
    <w:rsid w:val="003128F9"/>
    <w:rsid w:val="00314254"/>
    <w:rsid w:val="003263C8"/>
    <w:rsid w:val="0033021B"/>
    <w:rsid w:val="00335CAA"/>
    <w:rsid w:val="003368EB"/>
    <w:rsid w:val="0033771C"/>
    <w:rsid w:val="00343A7D"/>
    <w:rsid w:val="0034564E"/>
    <w:rsid w:val="0035795B"/>
    <w:rsid w:val="00380D3E"/>
    <w:rsid w:val="0038671D"/>
    <w:rsid w:val="00391E16"/>
    <w:rsid w:val="003920AF"/>
    <w:rsid w:val="00394557"/>
    <w:rsid w:val="00396FA7"/>
    <w:rsid w:val="003A4CE5"/>
    <w:rsid w:val="003A6931"/>
    <w:rsid w:val="003B0122"/>
    <w:rsid w:val="003B1F1A"/>
    <w:rsid w:val="003C1C17"/>
    <w:rsid w:val="003C4835"/>
    <w:rsid w:val="003D02BB"/>
    <w:rsid w:val="003D7163"/>
    <w:rsid w:val="003E1064"/>
    <w:rsid w:val="003E4C94"/>
    <w:rsid w:val="003E67C6"/>
    <w:rsid w:val="003F3929"/>
    <w:rsid w:val="00410B0C"/>
    <w:rsid w:val="00410F8D"/>
    <w:rsid w:val="004279A2"/>
    <w:rsid w:val="004379AB"/>
    <w:rsid w:val="00444186"/>
    <w:rsid w:val="00447D34"/>
    <w:rsid w:val="00454C0E"/>
    <w:rsid w:val="004650C6"/>
    <w:rsid w:val="004657AC"/>
    <w:rsid w:val="00484B3E"/>
    <w:rsid w:val="004913EA"/>
    <w:rsid w:val="0049325B"/>
    <w:rsid w:val="004949CA"/>
    <w:rsid w:val="004A59BB"/>
    <w:rsid w:val="004B71D2"/>
    <w:rsid w:val="004C4C19"/>
    <w:rsid w:val="004D1178"/>
    <w:rsid w:val="004D759B"/>
    <w:rsid w:val="004E6777"/>
    <w:rsid w:val="004F3AC4"/>
    <w:rsid w:val="0050182C"/>
    <w:rsid w:val="00502BAB"/>
    <w:rsid w:val="005102E7"/>
    <w:rsid w:val="0051153D"/>
    <w:rsid w:val="005122E5"/>
    <w:rsid w:val="00513237"/>
    <w:rsid w:val="005146DC"/>
    <w:rsid w:val="005245F9"/>
    <w:rsid w:val="00525D28"/>
    <w:rsid w:val="00534838"/>
    <w:rsid w:val="005403E7"/>
    <w:rsid w:val="00542372"/>
    <w:rsid w:val="00543C7A"/>
    <w:rsid w:val="00556E03"/>
    <w:rsid w:val="00562E79"/>
    <w:rsid w:val="005676D8"/>
    <w:rsid w:val="00587180"/>
    <w:rsid w:val="00591CF9"/>
    <w:rsid w:val="0059348E"/>
    <w:rsid w:val="005957CF"/>
    <w:rsid w:val="0059798C"/>
    <w:rsid w:val="00597DA6"/>
    <w:rsid w:val="005A73FE"/>
    <w:rsid w:val="005B0070"/>
    <w:rsid w:val="005B3313"/>
    <w:rsid w:val="005D122C"/>
    <w:rsid w:val="005D433B"/>
    <w:rsid w:val="005E05DA"/>
    <w:rsid w:val="005E0E5E"/>
    <w:rsid w:val="005E1D64"/>
    <w:rsid w:val="005F46D9"/>
    <w:rsid w:val="00603266"/>
    <w:rsid w:val="00606384"/>
    <w:rsid w:val="00610F60"/>
    <w:rsid w:val="00625D7D"/>
    <w:rsid w:val="006268B2"/>
    <w:rsid w:val="006277C2"/>
    <w:rsid w:val="0063201E"/>
    <w:rsid w:val="0063248A"/>
    <w:rsid w:val="00632F1A"/>
    <w:rsid w:val="006376F1"/>
    <w:rsid w:val="0064494B"/>
    <w:rsid w:val="00645810"/>
    <w:rsid w:val="00652A13"/>
    <w:rsid w:val="00653CF1"/>
    <w:rsid w:val="00656221"/>
    <w:rsid w:val="0065728F"/>
    <w:rsid w:val="00657A44"/>
    <w:rsid w:val="00667226"/>
    <w:rsid w:val="00671567"/>
    <w:rsid w:val="00671BA2"/>
    <w:rsid w:val="0067228A"/>
    <w:rsid w:val="00680C60"/>
    <w:rsid w:val="006828CD"/>
    <w:rsid w:val="00682E94"/>
    <w:rsid w:val="00684D21"/>
    <w:rsid w:val="0068541B"/>
    <w:rsid w:val="006A698E"/>
    <w:rsid w:val="006B160E"/>
    <w:rsid w:val="006B1B6E"/>
    <w:rsid w:val="006B3020"/>
    <w:rsid w:val="006B560C"/>
    <w:rsid w:val="006C0E60"/>
    <w:rsid w:val="006D29DB"/>
    <w:rsid w:val="006D7B00"/>
    <w:rsid w:val="006F4869"/>
    <w:rsid w:val="00702191"/>
    <w:rsid w:val="00717E08"/>
    <w:rsid w:val="007337D6"/>
    <w:rsid w:val="007413DA"/>
    <w:rsid w:val="007427D1"/>
    <w:rsid w:val="0074477B"/>
    <w:rsid w:val="007453E5"/>
    <w:rsid w:val="00746591"/>
    <w:rsid w:val="00750AE8"/>
    <w:rsid w:val="00762863"/>
    <w:rsid w:val="00765805"/>
    <w:rsid w:val="00767B53"/>
    <w:rsid w:val="00776571"/>
    <w:rsid w:val="0077756D"/>
    <w:rsid w:val="00777B62"/>
    <w:rsid w:val="007804E6"/>
    <w:rsid w:val="007805AC"/>
    <w:rsid w:val="00793A44"/>
    <w:rsid w:val="007A335D"/>
    <w:rsid w:val="007B3DDE"/>
    <w:rsid w:val="007B4B4A"/>
    <w:rsid w:val="007C7FF7"/>
    <w:rsid w:val="007E0D3C"/>
    <w:rsid w:val="007E11F0"/>
    <w:rsid w:val="007E3635"/>
    <w:rsid w:val="007F769C"/>
    <w:rsid w:val="00801050"/>
    <w:rsid w:val="008061CD"/>
    <w:rsid w:val="00813657"/>
    <w:rsid w:val="00814563"/>
    <w:rsid w:val="00830579"/>
    <w:rsid w:val="008371E6"/>
    <w:rsid w:val="00841AC7"/>
    <w:rsid w:val="00845217"/>
    <w:rsid w:val="00846473"/>
    <w:rsid w:val="00850E04"/>
    <w:rsid w:val="00851453"/>
    <w:rsid w:val="0085410D"/>
    <w:rsid w:val="008575DB"/>
    <w:rsid w:val="00857F15"/>
    <w:rsid w:val="00862F6B"/>
    <w:rsid w:val="00865D4F"/>
    <w:rsid w:val="00892439"/>
    <w:rsid w:val="008A78C5"/>
    <w:rsid w:val="008C332A"/>
    <w:rsid w:val="008C5302"/>
    <w:rsid w:val="008E2E03"/>
    <w:rsid w:val="008E4576"/>
    <w:rsid w:val="008E694E"/>
    <w:rsid w:val="008E6DA6"/>
    <w:rsid w:val="008F0C7C"/>
    <w:rsid w:val="008F762B"/>
    <w:rsid w:val="0090012E"/>
    <w:rsid w:val="00901012"/>
    <w:rsid w:val="00905407"/>
    <w:rsid w:val="00926204"/>
    <w:rsid w:val="009356C1"/>
    <w:rsid w:val="0094324A"/>
    <w:rsid w:val="00945843"/>
    <w:rsid w:val="00964602"/>
    <w:rsid w:val="00970463"/>
    <w:rsid w:val="00971BCA"/>
    <w:rsid w:val="00971CB2"/>
    <w:rsid w:val="00971E3B"/>
    <w:rsid w:val="00976E54"/>
    <w:rsid w:val="009774D7"/>
    <w:rsid w:val="00991A68"/>
    <w:rsid w:val="009A2F47"/>
    <w:rsid w:val="009A5296"/>
    <w:rsid w:val="009B688B"/>
    <w:rsid w:val="009B6DE9"/>
    <w:rsid w:val="009C2305"/>
    <w:rsid w:val="009C4034"/>
    <w:rsid w:val="009C506F"/>
    <w:rsid w:val="009D2AF7"/>
    <w:rsid w:val="009D6460"/>
    <w:rsid w:val="009E269E"/>
    <w:rsid w:val="009F2BA9"/>
    <w:rsid w:val="009F33A3"/>
    <w:rsid w:val="009F4132"/>
    <w:rsid w:val="009F43BF"/>
    <w:rsid w:val="00A15351"/>
    <w:rsid w:val="00A16401"/>
    <w:rsid w:val="00A243D3"/>
    <w:rsid w:val="00A24868"/>
    <w:rsid w:val="00A26CED"/>
    <w:rsid w:val="00A3019C"/>
    <w:rsid w:val="00A3716D"/>
    <w:rsid w:val="00A41FBC"/>
    <w:rsid w:val="00A43695"/>
    <w:rsid w:val="00A44D9E"/>
    <w:rsid w:val="00A64643"/>
    <w:rsid w:val="00A648E5"/>
    <w:rsid w:val="00A656AA"/>
    <w:rsid w:val="00A70E2E"/>
    <w:rsid w:val="00A74ACE"/>
    <w:rsid w:val="00A82AB8"/>
    <w:rsid w:val="00A8416B"/>
    <w:rsid w:val="00A92323"/>
    <w:rsid w:val="00AA0A0D"/>
    <w:rsid w:val="00AA1642"/>
    <w:rsid w:val="00AA2CB1"/>
    <w:rsid w:val="00AB0C1A"/>
    <w:rsid w:val="00AC6166"/>
    <w:rsid w:val="00AD3A8D"/>
    <w:rsid w:val="00AD4161"/>
    <w:rsid w:val="00AE360F"/>
    <w:rsid w:val="00AF143A"/>
    <w:rsid w:val="00AF5F6C"/>
    <w:rsid w:val="00B139E7"/>
    <w:rsid w:val="00B160A4"/>
    <w:rsid w:val="00B20DDF"/>
    <w:rsid w:val="00B21C99"/>
    <w:rsid w:val="00B224E2"/>
    <w:rsid w:val="00B22D1D"/>
    <w:rsid w:val="00B25C3E"/>
    <w:rsid w:val="00B33F8C"/>
    <w:rsid w:val="00B36FDB"/>
    <w:rsid w:val="00B465D6"/>
    <w:rsid w:val="00B46AAB"/>
    <w:rsid w:val="00B525F9"/>
    <w:rsid w:val="00B5495C"/>
    <w:rsid w:val="00B55764"/>
    <w:rsid w:val="00B565D3"/>
    <w:rsid w:val="00B7108F"/>
    <w:rsid w:val="00B77E0D"/>
    <w:rsid w:val="00B806CA"/>
    <w:rsid w:val="00B84FBA"/>
    <w:rsid w:val="00B87511"/>
    <w:rsid w:val="00B9383E"/>
    <w:rsid w:val="00B94F35"/>
    <w:rsid w:val="00BA1747"/>
    <w:rsid w:val="00BA59F2"/>
    <w:rsid w:val="00BA6B55"/>
    <w:rsid w:val="00BB36D0"/>
    <w:rsid w:val="00BB408E"/>
    <w:rsid w:val="00BC1471"/>
    <w:rsid w:val="00BC147B"/>
    <w:rsid w:val="00BC42B8"/>
    <w:rsid w:val="00BC5A08"/>
    <w:rsid w:val="00BD6ED2"/>
    <w:rsid w:val="00BD72E7"/>
    <w:rsid w:val="00BE1ADF"/>
    <w:rsid w:val="00C00B19"/>
    <w:rsid w:val="00C03241"/>
    <w:rsid w:val="00C17AFE"/>
    <w:rsid w:val="00C20DBE"/>
    <w:rsid w:val="00C20E50"/>
    <w:rsid w:val="00C27265"/>
    <w:rsid w:val="00C2746F"/>
    <w:rsid w:val="00C339F8"/>
    <w:rsid w:val="00C33C2C"/>
    <w:rsid w:val="00C3583F"/>
    <w:rsid w:val="00C4383F"/>
    <w:rsid w:val="00C53C87"/>
    <w:rsid w:val="00C55707"/>
    <w:rsid w:val="00C66D55"/>
    <w:rsid w:val="00C7475C"/>
    <w:rsid w:val="00C751E3"/>
    <w:rsid w:val="00C75C46"/>
    <w:rsid w:val="00C81E27"/>
    <w:rsid w:val="00C85FAE"/>
    <w:rsid w:val="00C947C5"/>
    <w:rsid w:val="00CB6A51"/>
    <w:rsid w:val="00CD5A54"/>
    <w:rsid w:val="00CE0D9C"/>
    <w:rsid w:val="00CE146F"/>
    <w:rsid w:val="00CE3E64"/>
    <w:rsid w:val="00CF6929"/>
    <w:rsid w:val="00D013FA"/>
    <w:rsid w:val="00D106A7"/>
    <w:rsid w:val="00D16CAD"/>
    <w:rsid w:val="00D171D0"/>
    <w:rsid w:val="00D326EA"/>
    <w:rsid w:val="00D33C2D"/>
    <w:rsid w:val="00D45509"/>
    <w:rsid w:val="00D46472"/>
    <w:rsid w:val="00D51DEA"/>
    <w:rsid w:val="00D527F5"/>
    <w:rsid w:val="00D565EB"/>
    <w:rsid w:val="00D6522F"/>
    <w:rsid w:val="00D7294B"/>
    <w:rsid w:val="00D81E19"/>
    <w:rsid w:val="00D83484"/>
    <w:rsid w:val="00D84A1B"/>
    <w:rsid w:val="00D97922"/>
    <w:rsid w:val="00DA7B47"/>
    <w:rsid w:val="00DB1FF4"/>
    <w:rsid w:val="00DB4C51"/>
    <w:rsid w:val="00DC3B95"/>
    <w:rsid w:val="00DC486C"/>
    <w:rsid w:val="00DC5E76"/>
    <w:rsid w:val="00DC6C2E"/>
    <w:rsid w:val="00DC73C2"/>
    <w:rsid w:val="00DD00E2"/>
    <w:rsid w:val="00DD0CE4"/>
    <w:rsid w:val="00DD2E93"/>
    <w:rsid w:val="00DD52C5"/>
    <w:rsid w:val="00DD6E54"/>
    <w:rsid w:val="00DE3442"/>
    <w:rsid w:val="00DF7847"/>
    <w:rsid w:val="00E05599"/>
    <w:rsid w:val="00E12BA2"/>
    <w:rsid w:val="00E1415B"/>
    <w:rsid w:val="00E2766F"/>
    <w:rsid w:val="00E30745"/>
    <w:rsid w:val="00E35859"/>
    <w:rsid w:val="00E402E1"/>
    <w:rsid w:val="00E4229C"/>
    <w:rsid w:val="00E4631A"/>
    <w:rsid w:val="00E54BB1"/>
    <w:rsid w:val="00E60B1A"/>
    <w:rsid w:val="00E70FA9"/>
    <w:rsid w:val="00E735F4"/>
    <w:rsid w:val="00E76B78"/>
    <w:rsid w:val="00E77693"/>
    <w:rsid w:val="00E77FFA"/>
    <w:rsid w:val="00E9100F"/>
    <w:rsid w:val="00E94A46"/>
    <w:rsid w:val="00E971FC"/>
    <w:rsid w:val="00EA4231"/>
    <w:rsid w:val="00EA52A0"/>
    <w:rsid w:val="00EB704F"/>
    <w:rsid w:val="00EC0002"/>
    <w:rsid w:val="00EC2F6C"/>
    <w:rsid w:val="00EC5A4A"/>
    <w:rsid w:val="00EC6C21"/>
    <w:rsid w:val="00EC798A"/>
    <w:rsid w:val="00EE0BAF"/>
    <w:rsid w:val="00EE212A"/>
    <w:rsid w:val="00EE54EA"/>
    <w:rsid w:val="00EF0200"/>
    <w:rsid w:val="00EF1487"/>
    <w:rsid w:val="00EF4655"/>
    <w:rsid w:val="00F05336"/>
    <w:rsid w:val="00F13FDD"/>
    <w:rsid w:val="00F17980"/>
    <w:rsid w:val="00F236BB"/>
    <w:rsid w:val="00F2531B"/>
    <w:rsid w:val="00F257F4"/>
    <w:rsid w:val="00F34BD0"/>
    <w:rsid w:val="00F40245"/>
    <w:rsid w:val="00F407F8"/>
    <w:rsid w:val="00F5030F"/>
    <w:rsid w:val="00F50372"/>
    <w:rsid w:val="00F52BF9"/>
    <w:rsid w:val="00F54C02"/>
    <w:rsid w:val="00F55A95"/>
    <w:rsid w:val="00F601E0"/>
    <w:rsid w:val="00F640B3"/>
    <w:rsid w:val="00F71FE5"/>
    <w:rsid w:val="00F76DFC"/>
    <w:rsid w:val="00F81D41"/>
    <w:rsid w:val="00F82322"/>
    <w:rsid w:val="00F8776B"/>
    <w:rsid w:val="00FA2C8D"/>
    <w:rsid w:val="00FC377A"/>
    <w:rsid w:val="00FC6FCD"/>
    <w:rsid w:val="00FF3429"/>
    <w:rsid w:val="00FF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;"/>
  <w14:docId w14:val="69B81994"/>
  <w15:docId w15:val="{E8C48C6F-BD8C-4244-993B-C7EE2A07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19" w:qFormat="1"/>
    <w:lsdException w:name="heading 5" w:uiPriority="19" w:qFormat="1"/>
    <w:lsdException w:name="heading 6" w:uiPriority="19" w:qFormat="1"/>
    <w:lsdException w:name="heading 7" w:semiHidden="1" w:uiPriority="19" w:unhideWhenUsed="1" w:qFormat="1"/>
    <w:lsdException w:name="heading 8" w:semiHidden="1" w:uiPriority="19" w:unhideWhenUsed="1" w:qFormat="1"/>
    <w:lsdException w:name="heading 9" w:semiHidden="1" w:uiPriority="1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1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8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unhideWhenUsed/>
    <w:qFormat/>
    <w:rsid w:val="00D51DEA"/>
    <w:pPr>
      <w:spacing w:before="144" w:after="144" w:line="288" w:lineRule="atLeast"/>
    </w:pPr>
    <w:rPr>
      <w:sz w:val="22"/>
      <w:szCs w:val="22"/>
    </w:rPr>
  </w:style>
  <w:style w:type="paragraph" w:styleId="berschrift1">
    <w:name w:val="heading 1"/>
    <w:basedOn w:val="Standard"/>
    <w:next w:val="berschrift2"/>
    <w:link w:val="berschrift1Zchn"/>
    <w:uiPriority w:val="3"/>
    <w:qFormat/>
    <w:rsid w:val="00D51DEA"/>
    <w:pPr>
      <w:keepNext/>
      <w:keepLines/>
      <w:suppressAutoHyphens/>
      <w:spacing w:before="432"/>
      <w:outlineLvl w:val="0"/>
    </w:pPr>
    <w:rPr>
      <w:rFonts w:ascii="Arial" w:hAnsi="Arial"/>
      <w:b/>
      <w:kern w:val="26"/>
      <w:sz w:val="26"/>
    </w:rPr>
  </w:style>
  <w:style w:type="paragraph" w:styleId="berschrift2">
    <w:name w:val="heading 2"/>
    <w:basedOn w:val="berschrift1"/>
    <w:next w:val="Standard"/>
    <w:link w:val="berschrift2Zchn"/>
    <w:uiPriority w:val="3"/>
    <w:qFormat/>
    <w:rsid w:val="00D51DEA"/>
    <w:pPr>
      <w:outlineLvl w:val="1"/>
    </w:pPr>
    <w:rPr>
      <w:sz w:val="22"/>
    </w:rPr>
  </w:style>
  <w:style w:type="paragraph" w:styleId="berschrift3">
    <w:name w:val="heading 3"/>
    <w:basedOn w:val="berschrift1"/>
    <w:next w:val="Standard"/>
    <w:uiPriority w:val="3"/>
    <w:qFormat/>
    <w:rsid w:val="00D51DEA"/>
    <w:pPr>
      <w:outlineLvl w:val="2"/>
    </w:pPr>
    <w:rPr>
      <w:i/>
      <w:sz w:val="22"/>
    </w:rPr>
  </w:style>
  <w:style w:type="paragraph" w:styleId="berschrift4">
    <w:name w:val="heading 4"/>
    <w:basedOn w:val="Standard"/>
    <w:next w:val="Standard"/>
    <w:uiPriority w:val="19"/>
    <w:unhideWhenUsed/>
    <w:rsid w:val="00D51DEA"/>
    <w:pPr>
      <w:keepNext/>
      <w:numPr>
        <w:ilvl w:val="3"/>
        <w:numId w:val="3"/>
      </w:numPr>
      <w:spacing w:before="240"/>
      <w:outlineLvl w:val="3"/>
    </w:pPr>
    <w:rPr>
      <w:rFonts w:ascii="Arial" w:hAnsi="Arial"/>
      <w:b/>
      <w:sz w:val="24"/>
      <w:lang w:val="de-DE"/>
    </w:rPr>
  </w:style>
  <w:style w:type="paragraph" w:styleId="berschrift5">
    <w:name w:val="heading 5"/>
    <w:basedOn w:val="Standard"/>
    <w:next w:val="Standard"/>
    <w:uiPriority w:val="19"/>
    <w:unhideWhenUsed/>
    <w:rsid w:val="00D51DEA"/>
    <w:pPr>
      <w:numPr>
        <w:ilvl w:val="4"/>
        <w:numId w:val="3"/>
      </w:numPr>
      <w:spacing w:before="240"/>
      <w:outlineLvl w:val="4"/>
    </w:pPr>
    <w:rPr>
      <w:lang w:val="de-DE"/>
    </w:rPr>
  </w:style>
  <w:style w:type="paragraph" w:styleId="berschrift6">
    <w:name w:val="heading 6"/>
    <w:basedOn w:val="Standard"/>
    <w:next w:val="Standard"/>
    <w:uiPriority w:val="19"/>
    <w:unhideWhenUsed/>
    <w:rsid w:val="00D51DEA"/>
    <w:pPr>
      <w:numPr>
        <w:ilvl w:val="5"/>
        <w:numId w:val="3"/>
      </w:numPr>
      <w:spacing w:before="240"/>
      <w:outlineLvl w:val="5"/>
    </w:pPr>
    <w:rPr>
      <w:i/>
      <w:lang w:val="de-DE"/>
    </w:rPr>
  </w:style>
  <w:style w:type="paragraph" w:styleId="berschrift7">
    <w:name w:val="heading 7"/>
    <w:basedOn w:val="Standard"/>
    <w:next w:val="Standard"/>
    <w:uiPriority w:val="19"/>
    <w:unhideWhenUsed/>
    <w:rsid w:val="00D51DEA"/>
    <w:pPr>
      <w:numPr>
        <w:ilvl w:val="6"/>
        <w:numId w:val="3"/>
      </w:numPr>
      <w:spacing w:before="240"/>
      <w:outlineLvl w:val="6"/>
    </w:pPr>
    <w:rPr>
      <w:rFonts w:ascii="Arial" w:hAnsi="Arial"/>
      <w:lang w:val="de-DE"/>
    </w:rPr>
  </w:style>
  <w:style w:type="paragraph" w:styleId="berschrift8">
    <w:name w:val="heading 8"/>
    <w:basedOn w:val="Standard"/>
    <w:next w:val="Standard"/>
    <w:uiPriority w:val="19"/>
    <w:unhideWhenUsed/>
    <w:rsid w:val="00D51DEA"/>
    <w:pPr>
      <w:numPr>
        <w:ilvl w:val="7"/>
        <w:numId w:val="3"/>
      </w:numPr>
      <w:spacing w:before="240"/>
      <w:outlineLvl w:val="7"/>
    </w:pPr>
    <w:rPr>
      <w:rFonts w:ascii="Arial" w:hAnsi="Arial"/>
      <w:i/>
      <w:lang w:val="de-DE"/>
    </w:rPr>
  </w:style>
  <w:style w:type="paragraph" w:styleId="berschrift9">
    <w:name w:val="heading 9"/>
    <w:basedOn w:val="Standard"/>
    <w:next w:val="Standard"/>
    <w:uiPriority w:val="19"/>
    <w:unhideWhenUsed/>
    <w:rsid w:val="00D51DEA"/>
    <w:pPr>
      <w:numPr>
        <w:ilvl w:val="8"/>
        <w:numId w:val="3"/>
      </w:numPr>
      <w:spacing w:before="240"/>
      <w:outlineLvl w:val="8"/>
    </w:pPr>
    <w:rPr>
      <w:rFonts w:ascii="Arial" w:hAnsi="Arial"/>
      <w:b/>
      <w:i/>
      <w:sz w:val="18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D51DEA"/>
    <w:pPr>
      <w:spacing w:before="0" w:after="120" w:line="240" w:lineRule="exact"/>
    </w:pPr>
    <w:rPr>
      <w:rFonts w:ascii="Arial" w:hAnsi="Arial"/>
      <w:position w:val="4"/>
      <w:sz w:val="18"/>
      <w:szCs w:val="18"/>
    </w:rPr>
  </w:style>
  <w:style w:type="paragraph" w:styleId="Fuzeile">
    <w:name w:val="footer"/>
    <w:basedOn w:val="Standard"/>
    <w:unhideWhenUsed/>
    <w:rsid w:val="00D51DEA"/>
    <w:pPr>
      <w:tabs>
        <w:tab w:val="center" w:pos="1701"/>
        <w:tab w:val="right" w:pos="9923"/>
      </w:tabs>
      <w:spacing w:before="0" w:after="0"/>
    </w:pPr>
    <w:rPr>
      <w:rFonts w:ascii="Arial" w:hAnsi="Arial"/>
      <w:sz w:val="16"/>
    </w:rPr>
  </w:style>
  <w:style w:type="character" w:customStyle="1" w:styleId="EingezogenZchn">
    <w:name w:val="Eingezogen Zchn"/>
    <w:basedOn w:val="Absatz-Standardschriftart"/>
    <w:link w:val="Eingezogen"/>
    <w:uiPriority w:val="3"/>
    <w:rsid w:val="00D51DEA"/>
    <w:rPr>
      <w:sz w:val="22"/>
    </w:rPr>
  </w:style>
  <w:style w:type="paragraph" w:customStyle="1" w:styleId="Punkt">
    <w:name w:val="Punkt"/>
    <w:basedOn w:val="Standard"/>
    <w:uiPriority w:val="1"/>
    <w:qFormat/>
    <w:rsid w:val="00D51DEA"/>
    <w:pPr>
      <w:numPr>
        <w:numId w:val="1"/>
      </w:numPr>
      <w:tabs>
        <w:tab w:val="clear" w:pos="1136"/>
        <w:tab w:val="left" w:pos="1134"/>
      </w:tabs>
      <w:spacing w:before="0"/>
      <w:ind w:left="1135"/>
    </w:pPr>
  </w:style>
  <w:style w:type="paragraph" w:customStyle="1" w:styleId="Nummeriert">
    <w:name w:val="Nummeriert"/>
    <w:basedOn w:val="Standard"/>
    <w:uiPriority w:val="2"/>
    <w:qFormat/>
    <w:rsid w:val="00D51DEA"/>
    <w:pPr>
      <w:numPr>
        <w:numId w:val="2"/>
      </w:numPr>
      <w:spacing w:before="0"/>
    </w:pPr>
    <w:rPr>
      <w:rFonts w:eastAsia="Batang"/>
    </w:rPr>
  </w:style>
  <w:style w:type="paragraph" w:styleId="Beschriftung">
    <w:name w:val="caption"/>
    <w:basedOn w:val="Standard"/>
    <w:next w:val="Standard"/>
    <w:uiPriority w:val="13"/>
    <w:unhideWhenUsed/>
    <w:rsid w:val="00D51DEA"/>
    <w:pPr>
      <w:tabs>
        <w:tab w:val="left" w:pos="1134"/>
      </w:tabs>
      <w:ind w:left="1134" w:hanging="1134"/>
    </w:pPr>
    <w:rPr>
      <w:i/>
    </w:rPr>
  </w:style>
  <w:style w:type="paragraph" w:customStyle="1" w:styleId="Code">
    <w:name w:val="Code"/>
    <w:basedOn w:val="Standard"/>
    <w:uiPriority w:val="13"/>
    <w:qFormat/>
    <w:rsid w:val="00D51DEA"/>
    <w:pPr>
      <w:spacing w:before="0" w:after="0"/>
    </w:pPr>
    <w:rPr>
      <w:rFonts w:ascii="Courier New" w:hAnsi="Courier New"/>
      <w:snapToGrid w:val="0"/>
      <w:sz w:val="16"/>
      <w:lang w:eastAsia="de-DE"/>
    </w:rPr>
  </w:style>
  <w:style w:type="paragraph" w:customStyle="1" w:styleId="Kasten">
    <w:name w:val="Kasten"/>
    <w:basedOn w:val="Standard"/>
    <w:link w:val="KastenZchn"/>
    <w:uiPriority w:val="10"/>
    <w:qFormat/>
    <w:rsid w:val="00D51DEA"/>
    <w:pPr>
      <w:pBdr>
        <w:top w:val="single" w:sz="12" w:space="1" w:color="auto"/>
        <w:bottom w:val="single" w:sz="12" w:space="1" w:color="auto"/>
      </w:pBdr>
      <w:ind w:left="1134"/>
    </w:pPr>
  </w:style>
  <w:style w:type="paragraph" w:customStyle="1" w:styleId="Eingezogen">
    <w:name w:val="Eingezogen"/>
    <w:basedOn w:val="Standard"/>
    <w:link w:val="EingezogenZchn"/>
    <w:uiPriority w:val="3"/>
    <w:qFormat/>
    <w:rsid w:val="00D51DEA"/>
    <w:pPr>
      <w:ind w:left="1134"/>
    </w:pPr>
    <w:rPr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D51DEA"/>
    <w:pPr>
      <w:tabs>
        <w:tab w:val="right" w:pos="9923"/>
      </w:tabs>
      <w:spacing w:before="284" w:after="0"/>
      <w:ind w:right="851"/>
    </w:pPr>
    <w:rPr>
      <w:rFonts w:ascii="Arial" w:hAnsi="Arial"/>
      <w:b/>
      <w:noProof/>
    </w:rPr>
  </w:style>
  <w:style w:type="paragraph" w:styleId="Titel">
    <w:name w:val="Title"/>
    <w:basedOn w:val="Standard"/>
    <w:uiPriority w:val="4"/>
    <w:qFormat/>
    <w:rsid w:val="00D51DEA"/>
    <w:pPr>
      <w:spacing w:before="0" w:after="576"/>
    </w:pPr>
    <w:rPr>
      <w:rFonts w:ascii="Arial" w:hAnsi="Arial"/>
      <w:b/>
      <w:kern w:val="28"/>
      <w:sz w:val="32"/>
      <w:szCs w:val="32"/>
    </w:rPr>
  </w:style>
  <w:style w:type="paragraph" w:styleId="Funotentext">
    <w:name w:val="footnote text"/>
    <w:basedOn w:val="Standard"/>
    <w:uiPriority w:val="19"/>
    <w:unhideWhenUsed/>
    <w:rsid w:val="00D51DEA"/>
    <w:pPr>
      <w:tabs>
        <w:tab w:val="left" w:pos="284"/>
      </w:tabs>
      <w:spacing w:before="0" w:after="0" w:line="240" w:lineRule="auto"/>
      <w:ind w:left="284" w:hanging="284"/>
    </w:pPr>
    <w:rPr>
      <w:sz w:val="16"/>
    </w:rPr>
  </w:style>
  <w:style w:type="character" w:styleId="Funotenzeichen">
    <w:name w:val="footnote reference"/>
    <w:basedOn w:val="Absatz-Standardschriftart"/>
    <w:uiPriority w:val="19"/>
    <w:unhideWhenUsed/>
    <w:rsid w:val="00D51DEA"/>
    <w:rPr>
      <w:vertAlign w:val="superscript"/>
    </w:rPr>
  </w:style>
  <w:style w:type="character" w:customStyle="1" w:styleId="Handschrift">
    <w:name w:val="Handschrift"/>
    <w:basedOn w:val="Absatz-Standardschriftart"/>
    <w:uiPriority w:val="13"/>
    <w:qFormat/>
    <w:rsid w:val="00D51DEA"/>
    <w:rPr>
      <w:rFonts w:ascii="Lucida Handwriting" w:hAnsi="Lucida Handwriting"/>
    </w:rPr>
  </w:style>
  <w:style w:type="paragraph" w:styleId="Verzeichnis2">
    <w:name w:val="toc 2"/>
    <w:basedOn w:val="Standard"/>
    <w:next w:val="Standard"/>
    <w:autoRedefine/>
    <w:uiPriority w:val="39"/>
    <w:unhideWhenUsed/>
    <w:rsid w:val="00D51DEA"/>
    <w:pPr>
      <w:tabs>
        <w:tab w:val="right" w:pos="9923"/>
      </w:tabs>
      <w:spacing w:after="0"/>
      <w:ind w:right="851"/>
    </w:pPr>
    <w:rPr>
      <w:rFonts w:ascii="Arial" w:hAnsi="Arial"/>
      <w:noProof/>
    </w:rPr>
  </w:style>
  <w:style w:type="paragraph" w:styleId="Verzeichnis3">
    <w:name w:val="toc 3"/>
    <w:basedOn w:val="Standard"/>
    <w:next w:val="Standard"/>
    <w:uiPriority w:val="19"/>
    <w:unhideWhenUsed/>
    <w:rsid w:val="00D51DEA"/>
    <w:pPr>
      <w:tabs>
        <w:tab w:val="right" w:pos="9923"/>
      </w:tabs>
      <w:spacing w:before="0" w:after="0"/>
      <w:ind w:right="851"/>
    </w:pPr>
    <w:rPr>
      <w:rFonts w:ascii="Arial" w:hAnsi="Arial"/>
      <w:i/>
      <w:noProof/>
    </w:rPr>
  </w:style>
  <w:style w:type="paragraph" w:styleId="Sprechblasentext">
    <w:name w:val="Balloon Text"/>
    <w:basedOn w:val="Standard"/>
    <w:link w:val="SprechblasentextZchn"/>
    <w:unhideWhenUsed/>
    <w:rsid w:val="00D51DE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D51DEA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uiPriority w:val="18"/>
    <w:unhideWhenUsed/>
    <w:rsid w:val="00D51DEA"/>
  </w:style>
  <w:style w:type="character" w:styleId="Hyperlink">
    <w:name w:val="Hyperlink"/>
    <w:basedOn w:val="Absatz-Standardschriftart"/>
    <w:uiPriority w:val="99"/>
    <w:unhideWhenUsed/>
    <w:rsid w:val="00D51DEA"/>
    <w:rPr>
      <w:color w:val="0000FF"/>
      <w:u w:val="single"/>
    </w:rPr>
  </w:style>
  <w:style w:type="table" w:customStyle="1" w:styleId="TabelleTBZ">
    <w:name w:val="Tabelle_TBZ"/>
    <w:basedOn w:val="NormaleTabelle"/>
    <w:rsid w:val="00D51DEA"/>
    <w:rPr>
      <w:sz w:val="22"/>
      <w:szCs w:val="22"/>
    </w:rPr>
    <w:tblPr/>
    <w:tblStylePr w:type="firstRow"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KastenZchn">
    <w:name w:val="Kasten Zchn"/>
    <w:basedOn w:val="Absatz-Standardschriftart"/>
    <w:link w:val="Kasten"/>
    <w:uiPriority w:val="10"/>
    <w:rsid w:val="00D51DEA"/>
    <w:rPr>
      <w:sz w:val="22"/>
      <w:szCs w:val="22"/>
    </w:rPr>
  </w:style>
  <w:style w:type="table" w:styleId="Tabellenraster">
    <w:name w:val="Table Grid"/>
    <w:basedOn w:val="NormaleTabelle"/>
    <w:rsid w:val="00D51DEA"/>
    <w:pPr>
      <w:spacing w:before="60" w:after="6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itel">
    <w:name w:val="T_Titel"/>
    <w:basedOn w:val="Standard"/>
    <w:rsid w:val="00D51DEA"/>
    <w:pPr>
      <w:suppressAutoHyphens/>
      <w:spacing w:before="851" w:after="567"/>
    </w:pPr>
    <w:rPr>
      <w:rFonts w:ascii="Arial" w:hAnsi="Arial"/>
      <w:b/>
      <w:sz w:val="40"/>
    </w:rPr>
  </w:style>
  <w:style w:type="paragraph" w:customStyle="1" w:styleId="FussQuer">
    <w:name w:val="Fuss_Quer"/>
    <w:basedOn w:val="Fuzeile"/>
    <w:uiPriority w:val="19"/>
    <w:unhideWhenUsed/>
    <w:rsid w:val="00D51DEA"/>
    <w:pPr>
      <w:tabs>
        <w:tab w:val="center" w:pos="7088"/>
        <w:tab w:val="right" w:pos="14175"/>
      </w:tabs>
    </w:pPr>
  </w:style>
  <w:style w:type="paragraph" w:customStyle="1" w:styleId="KopfQuer">
    <w:name w:val="Kopf_Quer"/>
    <w:basedOn w:val="Kopfzeile"/>
    <w:uiPriority w:val="19"/>
    <w:unhideWhenUsed/>
    <w:rsid w:val="00D51DEA"/>
    <w:pPr>
      <w:tabs>
        <w:tab w:val="center" w:pos="7088"/>
        <w:tab w:val="right" w:pos="14175"/>
      </w:tabs>
    </w:pPr>
  </w:style>
  <w:style w:type="character" w:customStyle="1" w:styleId="berschrift1Zchn">
    <w:name w:val="Überschrift 1 Zchn"/>
    <w:basedOn w:val="Absatz-Standardschriftart"/>
    <w:link w:val="berschrift1"/>
    <w:uiPriority w:val="3"/>
    <w:rsid w:val="00D51DEA"/>
    <w:rPr>
      <w:rFonts w:ascii="Arial" w:hAnsi="Arial"/>
      <w:b/>
      <w:kern w:val="26"/>
      <w:sz w:val="26"/>
      <w:szCs w:val="22"/>
    </w:rPr>
  </w:style>
  <w:style w:type="character" w:customStyle="1" w:styleId="berschrift2Zchn">
    <w:name w:val="Überschrift 2 Zchn"/>
    <w:basedOn w:val="berschrift1Zchn"/>
    <w:link w:val="berschrift2"/>
    <w:uiPriority w:val="3"/>
    <w:rsid w:val="00D51DEA"/>
    <w:rPr>
      <w:rFonts w:ascii="Arial" w:hAnsi="Arial"/>
      <w:b/>
      <w:kern w:val="26"/>
      <w:sz w:val="22"/>
      <w:szCs w:val="22"/>
    </w:rPr>
  </w:style>
  <w:style w:type="paragraph" w:customStyle="1" w:styleId="TModul">
    <w:name w:val="T_Modul"/>
    <w:basedOn w:val="Standard"/>
    <w:link w:val="TModulZchn"/>
    <w:rsid w:val="00D51DEA"/>
    <w:pPr>
      <w:suppressAutoHyphens/>
      <w:spacing w:before="288" w:after="288"/>
    </w:pPr>
    <w:rPr>
      <w:rFonts w:ascii="Arial" w:hAnsi="Arial"/>
      <w:sz w:val="32"/>
      <w:szCs w:val="20"/>
    </w:rPr>
  </w:style>
  <w:style w:type="paragraph" w:customStyle="1" w:styleId="TAutor">
    <w:name w:val="T_Autor"/>
    <w:basedOn w:val="Standard"/>
    <w:rsid w:val="00D51DEA"/>
    <w:pPr>
      <w:suppressAutoHyphens/>
      <w:spacing w:before="288" w:after="288"/>
    </w:pPr>
    <w:rPr>
      <w:rFonts w:ascii="Arial" w:hAnsi="Arial"/>
      <w:sz w:val="28"/>
    </w:rPr>
  </w:style>
  <w:style w:type="character" w:customStyle="1" w:styleId="CodeimText">
    <w:name w:val="Code_im_Text"/>
    <w:basedOn w:val="Absatz-Standardschriftart"/>
    <w:uiPriority w:val="13"/>
    <w:qFormat/>
    <w:rsid w:val="00D51DEA"/>
    <w:rPr>
      <w:rFonts w:ascii="Courier New" w:hAnsi="Courier New"/>
      <w:sz w:val="22"/>
    </w:rPr>
  </w:style>
  <w:style w:type="character" w:customStyle="1" w:styleId="KopfzeileZchn">
    <w:name w:val="Kopfzeile Zchn"/>
    <w:basedOn w:val="Absatz-Standardschriftart"/>
    <w:link w:val="Kopfzeile"/>
    <w:rsid w:val="00D51DEA"/>
    <w:rPr>
      <w:rFonts w:ascii="Arial" w:hAnsi="Arial"/>
      <w:position w:val="4"/>
      <w:sz w:val="18"/>
      <w:szCs w:val="18"/>
    </w:rPr>
  </w:style>
  <w:style w:type="numbering" w:styleId="111111">
    <w:name w:val="Outline List 2"/>
    <w:basedOn w:val="KeineListe"/>
    <w:rsid w:val="00D51DEA"/>
    <w:pPr>
      <w:numPr>
        <w:numId w:val="2"/>
      </w:numPr>
    </w:pPr>
  </w:style>
  <w:style w:type="character" w:customStyle="1" w:styleId="TModulZchn">
    <w:name w:val="T_Modul Zchn"/>
    <w:basedOn w:val="Absatz-Standardschriftart"/>
    <w:link w:val="TModul"/>
    <w:rsid w:val="00D51DEA"/>
    <w:rPr>
      <w:rFonts w:ascii="Arial" w:hAnsi="Arial"/>
      <w:sz w:val="32"/>
    </w:rPr>
  </w:style>
  <w:style w:type="character" w:styleId="Fett">
    <w:name w:val="Strong"/>
    <w:basedOn w:val="Absatz-Standardschriftart"/>
    <w:uiPriority w:val="19"/>
    <w:unhideWhenUsed/>
    <w:rsid w:val="00D51DEA"/>
    <w:rPr>
      <w:b/>
      <w:bCs/>
    </w:rPr>
  </w:style>
  <w:style w:type="character" w:styleId="Hervorhebung">
    <w:name w:val="Emphasis"/>
    <w:basedOn w:val="Absatz-Standardschriftart"/>
    <w:uiPriority w:val="19"/>
    <w:unhideWhenUsed/>
    <w:rsid w:val="00D51DEA"/>
    <w:rPr>
      <w:i/>
      <w:iCs/>
    </w:rPr>
  </w:style>
  <w:style w:type="character" w:customStyle="1" w:styleId="Ausgeblendet">
    <w:name w:val="Ausgeblendet"/>
    <w:basedOn w:val="Absatz-Standardschriftart"/>
    <w:uiPriority w:val="19"/>
    <w:rsid w:val="00D51DEA"/>
    <w:rPr>
      <w:rFonts w:ascii="Times New Roman" w:eastAsia="Batang" w:hAnsi="Times New Roman"/>
      <w:vanish/>
      <w:color w:val="031DB9"/>
      <w:sz w:val="22"/>
    </w:rPr>
  </w:style>
  <w:style w:type="character" w:customStyle="1" w:styleId="Lckentextein">
    <w:name w:val="Lückentext_ein"/>
    <w:basedOn w:val="Absatz-Standardschriftart"/>
    <w:uiPriority w:val="11"/>
    <w:qFormat/>
    <w:rsid w:val="00D51DEA"/>
    <w:rPr>
      <w:color w:val="0000FF"/>
      <w:spacing w:val="80"/>
    </w:rPr>
  </w:style>
  <w:style w:type="character" w:customStyle="1" w:styleId="Lckentextaus">
    <w:name w:val="Lückentext_aus"/>
    <w:basedOn w:val="Lckentextein"/>
    <w:uiPriority w:val="10"/>
    <w:qFormat/>
    <w:rsid w:val="00D51DEA"/>
    <w:rPr>
      <w:color w:val="FFFFFF"/>
      <w:spacing w:val="80"/>
      <w:u w:val="dotted" w:color="000000"/>
    </w:rPr>
  </w:style>
  <w:style w:type="character" w:customStyle="1" w:styleId="Loesung">
    <w:name w:val="Loesung"/>
    <w:basedOn w:val="Absatz-Standardschriftart"/>
    <w:uiPriority w:val="13"/>
    <w:qFormat/>
    <w:rsid w:val="00DD2E93"/>
    <w:rPr>
      <w:rFonts w:ascii="Times New Roman" w:hAnsi="Times New Roman"/>
      <w:vanish/>
      <w:color w:val="FF0000"/>
    </w:rPr>
  </w:style>
  <w:style w:type="character" w:customStyle="1" w:styleId="apple-style-span">
    <w:name w:val="apple-style-span"/>
    <w:basedOn w:val="Absatz-Standardschriftart"/>
    <w:rsid w:val="00D51DEA"/>
  </w:style>
  <w:style w:type="character" w:customStyle="1" w:styleId="Lsung">
    <w:name w:val="Lösung"/>
    <w:basedOn w:val="Absatz-Standardschriftart"/>
    <w:uiPriority w:val="10"/>
    <w:qFormat/>
    <w:rsid w:val="00D51DEA"/>
    <w:rPr>
      <w:rFonts w:ascii="Times New Roman" w:hAnsi="Times New Roman"/>
      <w:vanish/>
      <w:color w:val="FF0000"/>
    </w:rPr>
  </w:style>
  <w:style w:type="paragraph" w:styleId="Textkrper">
    <w:name w:val="Body Text"/>
    <w:basedOn w:val="Standard"/>
    <w:link w:val="TextkrperZchn"/>
    <w:rsid w:val="00F34BD0"/>
    <w:pPr>
      <w:spacing w:before="0" w:after="0" w:line="240" w:lineRule="auto"/>
      <w:jc w:val="both"/>
    </w:pPr>
    <w:rPr>
      <w:rFonts w:ascii="Courier New" w:hAnsi="Courier New"/>
      <w:szCs w:val="20"/>
      <w:lang w:val="de-DE" w:eastAsia="de-DE"/>
    </w:rPr>
  </w:style>
  <w:style w:type="character" w:customStyle="1" w:styleId="TextkrperZchn">
    <w:name w:val="Textkörper Zchn"/>
    <w:basedOn w:val="Absatz-Standardschriftart"/>
    <w:link w:val="Textkrper"/>
    <w:rsid w:val="00F34BD0"/>
    <w:rPr>
      <w:rFonts w:ascii="Courier New" w:hAnsi="Courier New"/>
      <w:sz w:val="22"/>
      <w:lang w:val="de-DE" w:eastAsia="de-DE"/>
    </w:rPr>
  </w:style>
  <w:style w:type="paragraph" w:styleId="Listenabsatz">
    <w:name w:val="List Paragraph"/>
    <w:basedOn w:val="Standard"/>
    <w:uiPriority w:val="34"/>
    <w:qFormat/>
    <w:rsid w:val="00901012"/>
    <w:pPr>
      <w:ind w:left="720"/>
      <w:contextualSpacing/>
    </w:pPr>
  </w:style>
  <w:style w:type="paragraph" w:customStyle="1" w:styleId="Prfungsfrage">
    <w:name w:val="Prüfungsfrage"/>
    <w:basedOn w:val="Standard"/>
    <w:next w:val="Standard"/>
    <w:uiPriority w:val="9"/>
    <w:qFormat/>
    <w:rsid w:val="00D51DEA"/>
    <w:pPr>
      <w:keepNext/>
      <w:numPr>
        <w:numId w:val="7"/>
      </w:numPr>
      <w:tabs>
        <w:tab w:val="right" w:pos="9923"/>
      </w:tabs>
      <w:spacing w:before="576" w:after="288"/>
      <w:ind w:left="1134" w:hanging="1134"/>
    </w:pPr>
    <w:rPr>
      <w:rFonts w:ascii="Arial" w:eastAsia="Batang" w:hAnsi="Arial"/>
      <w:b/>
      <w:i/>
      <w:szCs w:val="20"/>
    </w:rPr>
  </w:style>
  <w:style w:type="paragraph" w:styleId="StandardWeb">
    <w:name w:val="Normal (Web)"/>
    <w:basedOn w:val="Standard"/>
    <w:uiPriority w:val="99"/>
    <w:unhideWhenUsed/>
    <w:rsid w:val="00971BCA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StandardTabelle">
    <w:name w:val="Standard_Tabelle"/>
    <w:basedOn w:val="Standard"/>
    <w:qFormat/>
    <w:rsid w:val="00DB4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TBZ_Word2010\aus_Vorlagen_Pool\TBZ_Skript_2010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D57DEE5BCAAA44793B0166FF1EF47D7" ma:contentTypeVersion="14" ma:contentTypeDescription="Ein neues Dokument erstellen." ma:contentTypeScope="" ma:versionID="0b63207da0e8fa191cea2ba3a08d1965">
  <xsd:schema xmlns:xsd="http://www.w3.org/2001/XMLSchema" xmlns:xs="http://www.w3.org/2001/XMLSchema" xmlns:p="http://schemas.microsoft.com/office/2006/metadata/properties" xmlns:ns2="781aea2d-10e0-4ee3-884b-add8d5bc0221" xmlns:ns3="9d05811c-d03a-4781-95bb-5954497aed9b" targetNamespace="http://schemas.microsoft.com/office/2006/metadata/properties" ma:root="true" ma:fieldsID="31d952804dd7cd152a47d14a6f8c40c1" ns2:_="" ns3:_="">
    <xsd:import namespace="781aea2d-10e0-4ee3-884b-add8d5bc0221"/>
    <xsd:import namespace="9d05811c-d03a-4781-95bb-5954497ae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ea2d-10e0-4ee3-884b-add8d5bc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5811c-d03a-4781-95bb-5954497ae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ae0fb2d-fe19-491c-a479-3f5411f226e0}" ma:internalName="TaxCatchAll" ma:showField="CatchAllData" ma:web="9d05811c-d03a-4781-95bb-5954497ae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5811c-d03a-4781-95bb-5954497aed9b" xsi:nil="true"/>
    <lcf76f155ced4ddcb4097134ff3c332f xmlns="781aea2d-10e0-4ee3-884b-add8d5bc02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4450E4-9791-4EAC-94F4-249306E2A821}"/>
</file>

<file path=customXml/itemProps2.xml><?xml version="1.0" encoding="utf-8"?>
<ds:datastoreItem xmlns:ds="http://schemas.openxmlformats.org/officeDocument/2006/customXml" ds:itemID="{86E58EF4-6451-4672-BB85-E13482928E65}"/>
</file>

<file path=customXml/itemProps3.xml><?xml version="1.0" encoding="utf-8"?>
<ds:datastoreItem xmlns:ds="http://schemas.openxmlformats.org/officeDocument/2006/customXml" ds:itemID="{8636A122-823B-4270-BC47-984733384B74}"/>
</file>

<file path=docProps/app.xml><?xml version="1.0" encoding="utf-8"?>
<Properties xmlns="http://schemas.openxmlformats.org/officeDocument/2006/extended-properties" xmlns:vt="http://schemas.openxmlformats.org/officeDocument/2006/docPropsVTypes">
  <Template>G:\TBZ_Word2010\aus_Vorlagen_Pool\TBZ_Skript_2010.dotm</Template>
  <TotalTime>0</TotalTime>
  <Pages>1</Pages>
  <Words>61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Skriptvorlage TBZ V 2.0</vt:lpstr>
    </vt:vector>
  </TitlesOfParts>
  <Company>TBZ</Company>
  <LinksUpToDate>false</LinksUpToDate>
  <CharactersWithSpaces>595</CharactersWithSpaces>
  <SharedDoc>false</SharedDoc>
  <HLinks>
    <vt:vector size="6" baseType="variant">
      <vt:variant>
        <vt:i4>6422574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http://de.wikipedia.org/wiki/Lesbarkeit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Skriptvorlage TBZ V 2.0</dc:title>
  <dc:creator>Frieder Wolfart</dc:creator>
  <cp:keywords>Skript, Arbeitsblatt, Prüfung, Lösung, Unterlage</cp:keywords>
  <cp:lastModifiedBy>Jörg Widmer</cp:lastModifiedBy>
  <cp:revision>20</cp:revision>
  <cp:lastPrinted>2024-10-30T09:59:00Z</cp:lastPrinted>
  <dcterms:created xsi:type="dcterms:W3CDTF">2024-10-30T09:59:00Z</dcterms:created>
  <dcterms:modified xsi:type="dcterms:W3CDTF">2025-11-05T16:07:00Z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0x0101001D57DEE5BCAAA44793B0166FF1EF47D7</vt:lpwstr>
  </property>
</Properties>
</file>